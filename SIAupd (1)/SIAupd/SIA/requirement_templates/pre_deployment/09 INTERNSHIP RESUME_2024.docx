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8"/>
        <w:gridCol w:w="427"/>
        <w:gridCol w:w="2007"/>
        <w:gridCol w:w="1936"/>
        <w:gridCol w:w="1939"/>
        <w:gridCol w:w="542"/>
        <w:gridCol w:w="813"/>
        <w:gridCol w:w="1940"/>
      </w:tblGrid>
      <w:tr w:rsidR="00DA48E8" w:rsidRPr="004D7B27" w14:paraId="42C752A4" w14:textId="77777777" w:rsidTr="004D7B27">
        <w:trPr>
          <w:trHeight w:val="1166"/>
          <w:jc w:val="center"/>
        </w:trPr>
        <w:tc>
          <w:tcPr>
            <w:tcW w:w="1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7AF96" w14:textId="77777777" w:rsidR="00DA48E8" w:rsidRPr="004D7B27" w:rsidRDefault="006B615B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lang w:val="en-US"/>
              </w:rPr>
              <w:pict w14:anchorId="5AA6510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i1025" type="#_x0000_t75" alt="psu logo" style="width:61.5pt;height:61.5pt;visibility:visible">
                  <v:imagedata r:id="rId6" o:title="psu logo"/>
                </v:shape>
              </w:pict>
            </w:r>
          </w:p>
        </w:tc>
        <w:tc>
          <w:tcPr>
            <w:tcW w:w="9604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77C2FE" w14:textId="77777777" w:rsidR="00DA48E8" w:rsidRPr="006B615B" w:rsidRDefault="006E0C35" w:rsidP="004D7B27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6B615B">
              <w:rPr>
                <w:rFonts w:ascii="Arial" w:hAnsi="Arial" w:cs="Arial"/>
                <w:b/>
                <w:sz w:val="32"/>
                <w:szCs w:val="32"/>
              </w:rPr>
              <w:t xml:space="preserve">INTERNSHIP </w:t>
            </w:r>
            <w:r w:rsidR="007A71D9" w:rsidRPr="006B615B">
              <w:rPr>
                <w:rFonts w:ascii="Arial" w:hAnsi="Arial" w:cs="Arial"/>
                <w:b/>
                <w:sz w:val="32"/>
                <w:szCs w:val="32"/>
              </w:rPr>
              <w:t>RESUME</w:t>
            </w:r>
          </w:p>
          <w:p w14:paraId="3B698FD6" w14:textId="77777777" w:rsidR="004740E2" w:rsidRPr="006B615B" w:rsidRDefault="004740E2" w:rsidP="004D7B27">
            <w:pPr>
              <w:spacing w:before="60"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B615B">
              <w:rPr>
                <w:rFonts w:ascii="Arial" w:hAnsi="Arial" w:cs="Arial"/>
                <w:sz w:val="14"/>
                <w:szCs w:val="14"/>
              </w:rPr>
              <w:t>PANGASINAN STATE UNIVERSITY</w:t>
            </w:r>
          </w:p>
          <w:p w14:paraId="5C805846" w14:textId="00287141" w:rsidR="00114627" w:rsidRPr="006B615B" w:rsidRDefault="00114627" w:rsidP="004D7B27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6B615B">
              <w:rPr>
                <w:rFonts w:ascii="Arial" w:hAnsi="Arial" w:cs="Arial"/>
                <w:sz w:val="14"/>
                <w:szCs w:val="14"/>
              </w:rPr>
              <w:t>__________ Campus</w:t>
            </w:r>
          </w:p>
        </w:tc>
      </w:tr>
      <w:tr w:rsidR="006C64BC" w:rsidRPr="004D7B27" w14:paraId="035C6461" w14:textId="77777777" w:rsidTr="008B661E">
        <w:trPr>
          <w:trHeight w:val="288"/>
          <w:jc w:val="center"/>
        </w:trPr>
        <w:tc>
          <w:tcPr>
            <w:tcW w:w="1875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3BA35EA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D7B27">
              <w:rPr>
                <w:rFonts w:ascii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6424" w:type="dxa"/>
            <w:gridSpan w:val="4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35821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8C93A" w14:textId="77777777" w:rsidR="006C64BC" w:rsidRPr="004D7B27" w:rsidRDefault="006C64BC" w:rsidP="004D7B2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D7B27">
              <w:rPr>
                <w:rFonts w:ascii="Arial" w:hAnsi="Arial" w:cs="Arial"/>
                <w:sz w:val="16"/>
                <w:szCs w:val="16"/>
              </w:rPr>
              <w:t>2x2 PHOTO</w:t>
            </w:r>
          </w:p>
        </w:tc>
      </w:tr>
      <w:tr w:rsidR="006C64BC" w:rsidRPr="004D7B27" w14:paraId="7B85CABB" w14:textId="77777777" w:rsidTr="008B661E">
        <w:trPr>
          <w:trHeight w:val="284"/>
          <w:jc w:val="center"/>
        </w:trPr>
        <w:tc>
          <w:tcPr>
            <w:tcW w:w="1875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39A76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D7B27">
              <w:rPr>
                <w:rFonts w:ascii="Arial" w:hAnsi="Arial" w:cs="Arial"/>
                <w:b/>
                <w:sz w:val="16"/>
                <w:szCs w:val="16"/>
              </w:rPr>
              <w:t>ADDRESS</w:t>
            </w:r>
          </w:p>
        </w:tc>
        <w:tc>
          <w:tcPr>
            <w:tcW w:w="6424" w:type="dxa"/>
            <w:gridSpan w:val="4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94BB6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A6A88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64BC" w:rsidRPr="004D7B27" w14:paraId="7CAC6A54" w14:textId="77777777" w:rsidTr="008B661E">
        <w:trPr>
          <w:trHeight w:val="284"/>
          <w:jc w:val="center"/>
        </w:trPr>
        <w:tc>
          <w:tcPr>
            <w:tcW w:w="1875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5447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D7B27">
              <w:rPr>
                <w:rFonts w:ascii="Arial" w:hAnsi="Arial" w:cs="Arial"/>
                <w:b/>
                <w:sz w:val="16"/>
                <w:szCs w:val="16"/>
              </w:rPr>
              <w:t xml:space="preserve">TELEPHONE </w:t>
            </w:r>
            <w:r w:rsidR="0063577B" w:rsidRPr="004D7B27">
              <w:rPr>
                <w:rFonts w:ascii="Arial" w:hAnsi="Arial" w:cs="Arial"/>
                <w:b/>
                <w:sz w:val="16"/>
                <w:szCs w:val="16"/>
              </w:rPr>
              <w:t xml:space="preserve">/ MOBILE </w:t>
            </w:r>
            <w:r w:rsidRPr="004D7B27">
              <w:rPr>
                <w:rFonts w:ascii="Arial" w:hAnsi="Arial" w:cs="Arial"/>
                <w:b/>
                <w:sz w:val="16"/>
                <w:szCs w:val="16"/>
              </w:rPr>
              <w:t>NUMBER</w:t>
            </w:r>
          </w:p>
        </w:tc>
        <w:tc>
          <w:tcPr>
            <w:tcW w:w="6424" w:type="dxa"/>
            <w:gridSpan w:val="4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11AD0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3E4A11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64BC" w:rsidRPr="004D7B27" w14:paraId="69CB9EED" w14:textId="77777777" w:rsidTr="008B661E">
        <w:trPr>
          <w:trHeight w:val="284"/>
          <w:jc w:val="center"/>
        </w:trPr>
        <w:tc>
          <w:tcPr>
            <w:tcW w:w="1875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817F7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D7B27">
              <w:rPr>
                <w:rFonts w:ascii="Arial" w:hAnsi="Arial" w:cs="Arial"/>
                <w:b/>
                <w:sz w:val="16"/>
                <w:szCs w:val="16"/>
              </w:rPr>
              <w:t>EMAIL ADDRESS</w:t>
            </w:r>
          </w:p>
        </w:tc>
        <w:tc>
          <w:tcPr>
            <w:tcW w:w="6424" w:type="dxa"/>
            <w:gridSpan w:val="4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C5DE3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bookmarkStart w:id="0" w:name="_GoBack"/>
            <w:bookmarkEnd w:id="0"/>
          </w:p>
        </w:tc>
        <w:tc>
          <w:tcPr>
            <w:tcW w:w="275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A8A62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64BC" w:rsidRPr="004D7B27" w14:paraId="51CD6C94" w14:textId="77777777" w:rsidTr="008B661E">
        <w:trPr>
          <w:trHeight w:val="1460"/>
          <w:jc w:val="center"/>
        </w:trPr>
        <w:tc>
          <w:tcPr>
            <w:tcW w:w="1875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9CEC53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D7B27">
              <w:rPr>
                <w:rFonts w:ascii="Arial" w:hAnsi="Arial" w:cs="Arial"/>
                <w:b/>
                <w:sz w:val="16"/>
                <w:szCs w:val="16"/>
              </w:rPr>
              <w:t>CAREER OBJECTIVE</w:t>
            </w:r>
          </w:p>
        </w:tc>
        <w:tc>
          <w:tcPr>
            <w:tcW w:w="6424" w:type="dxa"/>
            <w:gridSpan w:val="4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22FA26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E38761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64BC" w:rsidRPr="004D7B27" w14:paraId="21D078C4" w14:textId="77777777" w:rsidTr="008B661E">
        <w:trPr>
          <w:trHeight w:val="177"/>
          <w:jc w:val="center"/>
        </w:trPr>
        <w:tc>
          <w:tcPr>
            <w:tcW w:w="1105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0CB4986" w14:textId="77777777" w:rsidR="006C64BC" w:rsidRPr="004D7B27" w:rsidRDefault="006C64BC" w:rsidP="008B661E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B661E">
              <w:rPr>
                <w:rFonts w:ascii="Arial" w:hAnsi="Arial" w:cs="Arial"/>
                <w:b/>
                <w:sz w:val="18"/>
                <w:szCs w:val="20"/>
              </w:rPr>
              <w:t>WORK EXPERIENCE</w:t>
            </w:r>
          </w:p>
        </w:tc>
      </w:tr>
      <w:tr w:rsidR="006C64BC" w:rsidRPr="004D7B27" w14:paraId="1518051D" w14:textId="77777777" w:rsidTr="008B661E">
        <w:trPr>
          <w:trHeight w:val="284"/>
          <w:jc w:val="center"/>
        </w:trPr>
        <w:tc>
          <w:tcPr>
            <w:tcW w:w="1875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5B5BDEF" w14:textId="77777777" w:rsidR="006C64BC" w:rsidRPr="004D7B27" w:rsidRDefault="006C64BC" w:rsidP="004D7B27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D7B27">
              <w:rPr>
                <w:rFonts w:ascii="Arial" w:hAnsi="Arial" w:cs="Arial"/>
                <w:b/>
                <w:sz w:val="16"/>
                <w:szCs w:val="16"/>
              </w:rPr>
              <w:t>INCLUSIVE DATE</w:t>
            </w:r>
          </w:p>
        </w:tc>
        <w:tc>
          <w:tcPr>
            <w:tcW w:w="6424" w:type="dxa"/>
            <w:gridSpan w:val="4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84465A6" w14:textId="77777777" w:rsidR="006C64BC" w:rsidRPr="004D7B27" w:rsidRDefault="006C64BC" w:rsidP="004D7B27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D7B27">
              <w:rPr>
                <w:rFonts w:ascii="Arial" w:hAnsi="Arial" w:cs="Arial"/>
                <w:b/>
                <w:sz w:val="16"/>
                <w:szCs w:val="16"/>
              </w:rPr>
              <w:t>EMPLOYER</w:t>
            </w:r>
          </w:p>
        </w:tc>
        <w:tc>
          <w:tcPr>
            <w:tcW w:w="2753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C5364" w14:textId="77777777" w:rsidR="006C64BC" w:rsidRPr="004D7B27" w:rsidRDefault="00D53461" w:rsidP="004D7B27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D7B27">
              <w:rPr>
                <w:rFonts w:ascii="Arial" w:hAnsi="Arial" w:cs="Arial"/>
                <w:b/>
                <w:sz w:val="16"/>
                <w:szCs w:val="16"/>
              </w:rPr>
              <w:t>POSITION</w:t>
            </w:r>
          </w:p>
        </w:tc>
      </w:tr>
      <w:tr w:rsidR="006C64BC" w:rsidRPr="004D7B27" w14:paraId="013F7912" w14:textId="77777777" w:rsidTr="004D7B27">
        <w:trPr>
          <w:trHeight w:val="284"/>
          <w:jc w:val="center"/>
        </w:trPr>
        <w:tc>
          <w:tcPr>
            <w:tcW w:w="1875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8DE95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24" w:type="dxa"/>
            <w:gridSpan w:val="4"/>
            <w:shd w:val="clear" w:color="auto" w:fill="auto"/>
            <w:vAlign w:val="center"/>
          </w:tcPr>
          <w:p w14:paraId="7ECFEB0B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3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8FAF0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64BC" w:rsidRPr="004D7B27" w14:paraId="4E26A5BB" w14:textId="77777777" w:rsidTr="004D7B27">
        <w:trPr>
          <w:trHeight w:val="284"/>
          <w:jc w:val="center"/>
        </w:trPr>
        <w:tc>
          <w:tcPr>
            <w:tcW w:w="1875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45DA2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24" w:type="dxa"/>
            <w:gridSpan w:val="4"/>
            <w:shd w:val="clear" w:color="auto" w:fill="auto"/>
            <w:vAlign w:val="center"/>
          </w:tcPr>
          <w:p w14:paraId="57591599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3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E7CCE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64BC" w:rsidRPr="004D7B27" w14:paraId="79C1078A" w14:textId="77777777" w:rsidTr="004D7B27">
        <w:trPr>
          <w:trHeight w:val="284"/>
          <w:jc w:val="center"/>
        </w:trPr>
        <w:tc>
          <w:tcPr>
            <w:tcW w:w="1875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0C7EF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24" w:type="dxa"/>
            <w:gridSpan w:val="4"/>
            <w:shd w:val="clear" w:color="auto" w:fill="auto"/>
            <w:vAlign w:val="center"/>
          </w:tcPr>
          <w:p w14:paraId="07F2DCDE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3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FD73D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64BC" w:rsidRPr="004D7B27" w14:paraId="3DEDFC7C" w14:textId="77777777" w:rsidTr="004D7B27">
        <w:trPr>
          <w:trHeight w:val="284"/>
          <w:jc w:val="center"/>
        </w:trPr>
        <w:tc>
          <w:tcPr>
            <w:tcW w:w="1875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B24CD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24" w:type="dxa"/>
            <w:gridSpan w:val="4"/>
            <w:shd w:val="clear" w:color="auto" w:fill="auto"/>
            <w:vAlign w:val="center"/>
          </w:tcPr>
          <w:p w14:paraId="46CFCD6D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3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8994D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64BC" w:rsidRPr="004D7B27" w14:paraId="35871969" w14:textId="77777777" w:rsidTr="008B661E">
        <w:trPr>
          <w:trHeight w:val="284"/>
          <w:jc w:val="center"/>
        </w:trPr>
        <w:tc>
          <w:tcPr>
            <w:tcW w:w="1875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DFBEEE5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24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08BCD3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3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40F1BF" w14:textId="77777777" w:rsidR="006C64BC" w:rsidRPr="004D7B27" w:rsidRDefault="006C64BC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3461" w:rsidRPr="004D7B27" w14:paraId="1A24064C" w14:textId="77777777" w:rsidTr="008B661E">
        <w:trPr>
          <w:trHeight w:val="222"/>
          <w:jc w:val="center"/>
        </w:trPr>
        <w:tc>
          <w:tcPr>
            <w:tcW w:w="1105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1AE68FB6" w14:textId="77777777" w:rsidR="00D53461" w:rsidRPr="004D7B27" w:rsidRDefault="00D53461" w:rsidP="008B661E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B661E">
              <w:rPr>
                <w:rFonts w:ascii="Arial" w:hAnsi="Arial" w:cs="Arial"/>
                <w:b/>
                <w:sz w:val="18"/>
                <w:szCs w:val="20"/>
              </w:rPr>
              <w:t>TRAININGS AND SEMINARS ATTENDED</w:t>
            </w:r>
          </w:p>
        </w:tc>
      </w:tr>
      <w:tr w:rsidR="00D53461" w:rsidRPr="004D7B27" w14:paraId="763F101D" w14:textId="77777777" w:rsidTr="008B661E">
        <w:trPr>
          <w:trHeight w:val="284"/>
          <w:jc w:val="center"/>
        </w:trPr>
        <w:tc>
          <w:tcPr>
            <w:tcW w:w="8299" w:type="dxa"/>
            <w:gridSpan w:val="6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24887" w14:textId="77777777" w:rsidR="00D53461" w:rsidRPr="004D7B27" w:rsidRDefault="00D53461" w:rsidP="004D7B27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D7B27">
              <w:rPr>
                <w:rFonts w:ascii="Arial" w:hAnsi="Arial" w:cs="Arial"/>
                <w:b/>
                <w:sz w:val="16"/>
                <w:szCs w:val="16"/>
              </w:rPr>
              <w:t>TITLE OF SEMINAR</w:t>
            </w:r>
          </w:p>
        </w:tc>
        <w:tc>
          <w:tcPr>
            <w:tcW w:w="2753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7568B8" w14:textId="77777777" w:rsidR="00D53461" w:rsidRPr="004D7B27" w:rsidRDefault="00D53461" w:rsidP="004D7B27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D7B27">
              <w:rPr>
                <w:rFonts w:ascii="Arial" w:hAnsi="Arial" w:cs="Arial"/>
                <w:b/>
                <w:sz w:val="16"/>
                <w:szCs w:val="16"/>
              </w:rPr>
              <w:t>INCLUSIVE DATE</w:t>
            </w:r>
          </w:p>
        </w:tc>
      </w:tr>
      <w:tr w:rsidR="00D53461" w:rsidRPr="004D7B27" w14:paraId="5D5BD7E2" w14:textId="77777777" w:rsidTr="004D7B27">
        <w:trPr>
          <w:trHeight w:val="284"/>
          <w:jc w:val="center"/>
        </w:trPr>
        <w:tc>
          <w:tcPr>
            <w:tcW w:w="8299" w:type="dxa"/>
            <w:gridSpan w:val="6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A2E5B" w14:textId="77777777" w:rsidR="00D53461" w:rsidRPr="004D7B27" w:rsidRDefault="00D5346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3" w:type="dxa"/>
            <w:gridSpan w:val="2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B142C8" w14:textId="77777777" w:rsidR="00D53461" w:rsidRPr="004D7B27" w:rsidRDefault="00D5346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3461" w:rsidRPr="004D7B27" w14:paraId="56B810E6" w14:textId="77777777" w:rsidTr="004D7B27">
        <w:trPr>
          <w:trHeight w:val="284"/>
          <w:jc w:val="center"/>
        </w:trPr>
        <w:tc>
          <w:tcPr>
            <w:tcW w:w="8299" w:type="dxa"/>
            <w:gridSpan w:val="6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5E227" w14:textId="77777777" w:rsidR="00D53461" w:rsidRPr="004D7B27" w:rsidRDefault="00D5346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3" w:type="dxa"/>
            <w:gridSpan w:val="2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71BEF8" w14:textId="77777777" w:rsidR="00D53461" w:rsidRPr="004D7B27" w:rsidRDefault="00D5346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3461" w:rsidRPr="004D7B27" w14:paraId="663E4846" w14:textId="77777777" w:rsidTr="004D7B27">
        <w:trPr>
          <w:trHeight w:val="284"/>
          <w:jc w:val="center"/>
        </w:trPr>
        <w:tc>
          <w:tcPr>
            <w:tcW w:w="8299" w:type="dxa"/>
            <w:gridSpan w:val="6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D3B77" w14:textId="77777777" w:rsidR="00D53461" w:rsidRPr="004D7B27" w:rsidRDefault="00D5346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3" w:type="dxa"/>
            <w:gridSpan w:val="2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8F445B" w14:textId="77777777" w:rsidR="00D53461" w:rsidRPr="004D7B27" w:rsidRDefault="00D5346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3461" w:rsidRPr="004D7B27" w14:paraId="74720965" w14:textId="77777777" w:rsidTr="004D7B27">
        <w:trPr>
          <w:trHeight w:val="284"/>
          <w:jc w:val="center"/>
        </w:trPr>
        <w:tc>
          <w:tcPr>
            <w:tcW w:w="8299" w:type="dxa"/>
            <w:gridSpan w:val="6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790F3" w14:textId="77777777" w:rsidR="00D53461" w:rsidRPr="004D7B27" w:rsidRDefault="00D5346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3" w:type="dxa"/>
            <w:gridSpan w:val="2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0AD37" w14:textId="77777777" w:rsidR="00D53461" w:rsidRPr="004D7B27" w:rsidRDefault="00D5346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40E2" w:rsidRPr="004D7B27" w14:paraId="2F6D81F4" w14:textId="77777777" w:rsidTr="004D7B27">
        <w:trPr>
          <w:trHeight w:val="284"/>
          <w:jc w:val="center"/>
        </w:trPr>
        <w:tc>
          <w:tcPr>
            <w:tcW w:w="8299" w:type="dxa"/>
            <w:gridSpan w:val="6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F4F8B" w14:textId="77777777" w:rsidR="004740E2" w:rsidRPr="004D7B27" w:rsidRDefault="004740E2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3" w:type="dxa"/>
            <w:gridSpan w:val="2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FB580B" w14:textId="77777777" w:rsidR="004740E2" w:rsidRPr="004D7B27" w:rsidRDefault="004740E2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3461" w:rsidRPr="004D7B27" w14:paraId="301CE1F0" w14:textId="77777777" w:rsidTr="008B661E">
        <w:trPr>
          <w:trHeight w:val="284"/>
          <w:jc w:val="center"/>
        </w:trPr>
        <w:tc>
          <w:tcPr>
            <w:tcW w:w="8299" w:type="dxa"/>
            <w:gridSpan w:val="6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F2D1C" w14:textId="77777777" w:rsidR="00D53461" w:rsidRPr="004D7B27" w:rsidRDefault="00D5346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3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238E1" w14:textId="77777777" w:rsidR="00D53461" w:rsidRPr="004D7B27" w:rsidRDefault="00D5346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3461" w:rsidRPr="004D7B27" w14:paraId="2E58053B" w14:textId="77777777" w:rsidTr="008B661E">
        <w:trPr>
          <w:trHeight w:val="150"/>
          <w:jc w:val="center"/>
        </w:trPr>
        <w:tc>
          <w:tcPr>
            <w:tcW w:w="1105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F1471A1" w14:textId="77777777" w:rsidR="00D53461" w:rsidRPr="004D7B27" w:rsidRDefault="00D53461" w:rsidP="008B661E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B661E">
              <w:rPr>
                <w:rFonts w:ascii="Arial" w:hAnsi="Arial" w:cs="Arial"/>
                <w:b/>
                <w:sz w:val="18"/>
                <w:szCs w:val="20"/>
              </w:rPr>
              <w:t>EDUCATIONAL BACKGROUND</w:t>
            </w:r>
          </w:p>
        </w:tc>
      </w:tr>
      <w:tr w:rsidR="00D53461" w:rsidRPr="004D7B27" w14:paraId="1C0D9EF3" w14:textId="77777777" w:rsidTr="008B661E">
        <w:trPr>
          <w:trHeight w:val="284"/>
          <w:jc w:val="center"/>
        </w:trPr>
        <w:tc>
          <w:tcPr>
            <w:tcW w:w="1875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1CD76D0" w14:textId="77777777" w:rsidR="00D53461" w:rsidRPr="004D7B27" w:rsidRDefault="00D53461" w:rsidP="004D7B27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D7B27">
              <w:rPr>
                <w:rFonts w:ascii="Arial" w:hAnsi="Arial" w:cs="Arial"/>
                <w:b/>
                <w:sz w:val="16"/>
                <w:szCs w:val="16"/>
              </w:rPr>
              <w:t>LEVEL</w:t>
            </w:r>
          </w:p>
        </w:tc>
        <w:tc>
          <w:tcPr>
            <w:tcW w:w="6424" w:type="dxa"/>
            <w:gridSpan w:val="4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253BCE3" w14:textId="77777777" w:rsidR="00D53461" w:rsidRPr="004D7B27" w:rsidRDefault="00D53461" w:rsidP="004D7B27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D7B27">
              <w:rPr>
                <w:rFonts w:ascii="Arial" w:hAnsi="Arial" w:cs="Arial"/>
                <w:b/>
                <w:sz w:val="16"/>
                <w:szCs w:val="16"/>
              </w:rPr>
              <w:t>SCHOOL</w:t>
            </w:r>
          </w:p>
        </w:tc>
        <w:tc>
          <w:tcPr>
            <w:tcW w:w="2753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823A91" w14:textId="77777777" w:rsidR="00D53461" w:rsidRPr="004D7B27" w:rsidRDefault="00D53461" w:rsidP="004D7B27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D7B27">
              <w:rPr>
                <w:rFonts w:ascii="Arial" w:hAnsi="Arial" w:cs="Arial"/>
                <w:b/>
                <w:sz w:val="16"/>
                <w:szCs w:val="16"/>
              </w:rPr>
              <w:t>INCLUSIVE DATE</w:t>
            </w:r>
          </w:p>
        </w:tc>
      </w:tr>
      <w:tr w:rsidR="00D53461" w:rsidRPr="004D7B27" w14:paraId="5A836432" w14:textId="77777777" w:rsidTr="004D7B27">
        <w:trPr>
          <w:trHeight w:val="284"/>
          <w:jc w:val="center"/>
        </w:trPr>
        <w:tc>
          <w:tcPr>
            <w:tcW w:w="1875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794B0" w14:textId="77777777" w:rsidR="00D53461" w:rsidRPr="004D7B27" w:rsidRDefault="00EE070A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D7B27">
              <w:rPr>
                <w:rFonts w:ascii="Arial" w:hAnsi="Arial" w:cs="Arial"/>
                <w:sz w:val="16"/>
                <w:szCs w:val="16"/>
              </w:rPr>
              <w:t>ELEMENTARY</w:t>
            </w:r>
          </w:p>
        </w:tc>
        <w:tc>
          <w:tcPr>
            <w:tcW w:w="6424" w:type="dxa"/>
            <w:gridSpan w:val="4"/>
            <w:shd w:val="clear" w:color="auto" w:fill="auto"/>
            <w:vAlign w:val="center"/>
          </w:tcPr>
          <w:p w14:paraId="3F2FF78F" w14:textId="77777777" w:rsidR="00D53461" w:rsidRPr="004D7B27" w:rsidRDefault="00D5346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3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8F7B3" w14:textId="77777777" w:rsidR="00D53461" w:rsidRPr="004D7B27" w:rsidRDefault="00D5346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3461" w:rsidRPr="004D7B27" w14:paraId="5A5D33DC" w14:textId="77777777" w:rsidTr="004D7B27">
        <w:trPr>
          <w:trHeight w:val="284"/>
          <w:jc w:val="center"/>
        </w:trPr>
        <w:tc>
          <w:tcPr>
            <w:tcW w:w="1875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7A7A7" w14:textId="77777777" w:rsidR="00D53461" w:rsidRPr="004D7B27" w:rsidRDefault="00EE070A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D7B27">
              <w:rPr>
                <w:rFonts w:ascii="Arial" w:hAnsi="Arial" w:cs="Arial"/>
                <w:sz w:val="16"/>
                <w:szCs w:val="16"/>
              </w:rPr>
              <w:t>HIGH SCHOOL</w:t>
            </w:r>
          </w:p>
        </w:tc>
        <w:tc>
          <w:tcPr>
            <w:tcW w:w="6424" w:type="dxa"/>
            <w:gridSpan w:val="4"/>
            <w:shd w:val="clear" w:color="auto" w:fill="auto"/>
            <w:vAlign w:val="center"/>
          </w:tcPr>
          <w:p w14:paraId="23D7BB8A" w14:textId="77777777" w:rsidR="00D53461" w:rsidRPr="004D7B27" w:rsidRDefault="00D5346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3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25901" w14:textId="77777777" w:rsidR="00D53461" w:rsidRPr="004D7B27" w:rsidRDefault="00D5346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3461" w:rsidRPr="004D7B27" w14:paraId="0EB86AF4" w14:textId="77777777" w:rsidTr="004D7B27">
        <w:trPr>
          <w:trHeight w:val="284"/>
          <w:jc w:val="center"/>
        </w:trPr>
        <w:tc>
          <w:tcPr>
            <w:tcW w:w="1875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B571D" w14:textId="77777777" w:rsidR="00D53461" w:rsidRPr="004D7B27" w:rsidRDefault="00EE070A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D7B27">
              <w:rPr>
                <w:rFonts w:ascii="Arial" w:hAnsi="Arial" w:cs="Arial"/>
                <w:sz w:val="16"/>
                <w:szCs w:val="16"/>
              </w:rPr>
              <w:t>COLLEGE</w:t>
            </w:r>
          </w:p>
        </w:tc>
        <w:tc>
          <w:tcPr>
            <w:tcW w:w="6424" w:type="dxa"/>
            <w:gridSpan w:val="4"/>
            <w:shd w:val="clear" w:color="auto" w:fill="auto"/>
            <w:vAlign w:val="center"/>
          </w:tcPr>
          <w:p w14:paraId="1669C55C" w14:textId="77777777" w:rsidR="00D53461" w:rsidRPr="004D7B27" w:rsidRDefault="00D5346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3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51B62" w14:textId="77777777" w:rsidR="00D53461" w:rsidRPr="004D7B27" w:rsidRDefault="00D5346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3461" w:rsidRPr="004D7B27" w14:paraId="613073AC" w14:textId="77777777" w:rsidTr="008B661E">
        <w:trPr>
          <w:trHeight w:val="1808"/>
          <w:jc w:val="center"/>
        </w:trPr>
        <w:tc>
          <w:tcPr>
            <w:tcW w:w="11052" w:type="dxa"/>
            <w:gridSpan w:val="8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EBB8EE" w14:textId="77777777" w:rsidR="00D53461" w:rsidRPr="004D7B27" w:rsidRDefault="00D5346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15225556" w14:textId="77777777" w:rsidR="00D53461" w:rsidRPr="004D7B27" w:rsidRDefault="00D53461" w:rsidP="004D7B27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D7B27">
              <w:rPr>
                <w:rFonts w:ascii="Arial" w:hAnsi="Arial" w:cs="Arial"/>
                <w:b/>
                <w:sz w:val="16"/>
                <w:szCs w:val="16"/>
              </w:rPr>
              <w:t>EXTRA</w:t>
            </w:r>
            <w:r w:rsidR="00EE070A" w:rsidRPr="004D7B27">
              <w:rPr>
                <w:rFonts w:ascii="Arial" w:hAnsi="Arial" w:cs="Arial"/>
                <w:b/>
                <w:sz w:val="16"/>
                <w:szCs w:val="16"/>
              </w:rPr>
              <w:t>CURRICULAR ACTIVITIES AND AWARDS RECEIVED</w:t>
            </w:r>
          </w:p>
        </w:tc>
      </w:tr>
      <w:tr w:rsidR="00EE070A" w:rsidRPr="004D7B27" w14:paraId="14B30E40" w14:textId="77777777" w:rsidTr="008B661E">
        <w:trPr>
          <w:trHeight w:val="132"/>
          <w:jc w:val="center"/>
        </w:trPr>
        <w:tc>
          <w:tcPr>
            <w:tcW w:w="1105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1AD26680" w14:textId="77777777" w:rsidR="00EE070A" w:rsidRPr="004D7B27" w:rsidRDefault="00EE070A" w:rsidP="008B661E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B661E">
              <w:rPr>
                <w:rFonts w:ascii="Arial" w:hAnsi="Arial" w:cs="Arial"/>
                <w:b/>
                <w:sz w:val="18"/>
                <w:szCs w:val="20"/>
              </w:rPr>
              <w:t>PERSONAL BACKGROUND</w:t>
            </w:r>
          </w:p>
        </w:tc>
      </w:tr>
      <w:tr w:rsidR="00EE070A" w:rsidRPr="004D7B27" w14:paraId="468D4DA7" w14:textId="77777777" w:rsidTr="008B661E">
        <w:trPr>
          <w:trHeight w:val="284"/>
          <w:jc w:val="center"/>
        </w:trPr>
        <w:tc>
          <w:tcPr>
            <w:tcW w:w="1875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3436673F" w14:textId="77777777" w:rsidR="00EE070A" w:rsidRPr="004D7B27" w:rsidRDefault="00EE070A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D7B27">
              <w:rPr>
                <w:rFonts w:ascii="Arial" w:hAnsi="Arial" w:cs="Arial"/>
                <w:sz w:val="16"/>
                <w:szCs w:val="16"/>
              </w:rPr>
              <w:t>NICKNAME</w:t>
            </w:r>
          </w:p>
        </w:tc>
        <w:tc>
          <w:tcPr>
            <w:tcW w:w="3943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623A5FE" w14:textId="77777777" w:rsidR="00EE070A" w:rsidRPr="004D7B27" w:rsidRDefault="00EE070A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3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0A3CD67" w14:textId="77777777" w:rsidR="00EE070A" w:rsidRPr="004D7B27" w:rsidRDefault="00C16696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D7B27">
              <w:rPr>
                <w:rFonts w:ascii="Arial" w:hAnsi="Arial" w:cs="Arial"/>
                <w:sz w:val="16"/>
                <w:szCs w:val="16"/>
              </w:rPr>
              <w:t>HEIGHT</w:t>
            </w:r>
          </w:p>
        </w:tc>
        <w:tc>
          <w:tcPr>
            <w:tcW w:w="3295" w:type="dxa"/>
            <w:gridSpan w:val="3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B0DF" w14:textId="77777777" w:rsidR="00EE070A" w:rsidRPr="004D7B27" w:rsidRDefault="00EE070A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E070A" w:rsidRPr="004D7B27" w14:paraId="434A7CDB" w14:textId="77777777" w:rsidTr="004D7B27">
        <w:trPr>
          <w:trHeight w:val="284"/>
          <w:jc w:val="center"/>
        </w:trPr>
        <w:tc>
          <w:tcPr>
            <w:tcW w:w="1875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8D610" w14:textId="77777777" w:rsidR="00EE070A" w:rsidRPr="004D7B27" w:rsidRDefault="00EE070A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D7B27">
              <w:rPr>
                <w:rFonts w:ascii="Arial" w:hAnsi="Arial" w:cs="Arial"/>
                <w:sz w:val="16"/>
                <w:szCs w:val="16"/>
              </w:rPr>
              <w:t>AGE</w:t>
            </w:r>
          </w:p>
        </w:tc>
        <w:tc>
          <w:tcPr>
            <w:tcW w:w="3943" w:type="dxa"/>
            <w:gridSpan w:val="2"/>
            <w:shd w:val="clear" w:color="auto" w:fill="auto"/>
            <w:vAlign w:val="center"/>
          </w:tcPr>
          <w:p w14:paraId="4068E7D9" w14:textId="77777777" w:rsidR="00EE070A" w:rsidRPr="004D7B27" w:rsidRDefault="00EE070A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39" w:type="dxa"/>
            <w:shd w:val="clear" w:color="auto" w:fill="auto"/>
            <w:vAlign w:val="center"/>
          </w:tcPr>
          <w:p w14:paraId="139346FA" w14:textId="77777777" w:rsidR="00EE070A" w:rsidRPr="004D7B27" w:rsidRDefault="00C16696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D7B27">
              <w:rPr>
                <w:rFonts w:ascii="Arial" w:hAnsi="Arial" w:cs="Arial"/>
                <w:sz w:val="16"/>
                <w:szCs w:val="16"/>
              </w:rPr>
              <w:t>WEIGHT</w:t>
            </w:r>
          </w:p>
        </w:tc>
        <w:tc>
          <w:tcPr>
            <w:tcW w:w="3295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6A1D1" w14:textId="77777777" w:rsidR="00EE070A" w:rsidRPr="004D7B27" w:rsidRDefault="00EE070A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E070A" w:rsidRPr="004D7B27" w14:paraId="3C8CFB49" w14:textId="77777777" w:rsidTr="004D7B27">
        <w:trPr>
          <w:trHeight w:val="284"/>
          <w:jc w:val="center"/>
        </w:trPr>
        <w:tc>
          <w:tcPr>
            <w:tcW w:w="1875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C4AA" w14:textId="77777777" w:rsidR="00EE070A" w:rsidRPr="004D7B27" w:rsidRDefault="00EE070A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D7B27">
              <w:rPr>
                <w:rFonts w:ascii="Arial" w:hAnsi="Arial" w:cs="Arial"/>
                <w:sz w:val="16"/>
                <w:szCs w:val="16"/>
              </w:rPr>
              <w:t>GENDER</w:t>
            </w:r>
          </w:p>
        </w:tc>
        <w:tc>
          <w:tcPr>
            <w:tcW w:w="3943" w:type="dxa"/>
            <w:gridSpan w:val="2"/>
            <w:shd w:val="clear" w:color="auto" w:fill="auto"/>
            <w:vAlign w:val="center"/>
          </w:tcPr>
          <w:p w14:paraId="1B195ED7" w14:textId="77777777" w:rsidR="00EE070A" w:rsidRPr="004D7B27" w:rsidRDefault="00EE070A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39" w:type="dxa"/>
            <w:shd w:val="clear" w:color="auto" w:fill="auto"/>
            <w:vAlign w:val="center"/>
          </w:tcPr>
          <w:p w14:paraId="3758109C" w14:textId="77777777" w:rsidR="00EE070A" w:rsidRPr="004D7B27" w:rsidRDefault="00A47778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D7B27">
              <w:rPr>
                <w:rFonts w:ascii="Arial" w:hAnsi="Arial" w:cs="Arial"/>
                <w:sz w:val="16"/>
                <w:szCs w:val="16"/>
              </w:rPr>
              <w:t>CIVIL STATUS</w:t>
            </w:r>
          </w:p>
        </w:tc>
        <w:tc>
          <w:tcPr>
            <w:tcW w:w="3295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1F47B" w14:textId="77777777" w:rsidR="00EE070A" w:rsidRPr="004D7B27" w:rsidRDefault="00EE070A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E070A" w:rsidRPr="004D7B27" w14:paraId="694AD1A0" w14:textId="77777777" w:rsidTr="008B661E">
        <w:trPr>
          <w:trHeight w:val="284"/>
          <w:jc w:val="center"/>
        </w:trPr>
        <w:tc>
          <w:tcPr>
            <w:tcW w:w="1875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90E8E1" w14:textId="77777777" w:rsidR="00EE070A" w:rsidRPr="004D7B27" w:rsidRDefault="00EE070A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D7B27">
              <w:rPr>
                <w:rFonts w:ascii="Arial" w:hAnsi="Arial" w:cs="Arial"/>
                <w:sz w:val="16"/>
                <w:szCs w:val="16"/>
              </w:rPr>
              <w:t>RELIGION</w:t>
            </w:r>
          </w:p>
        </w:tc>
        <w:tc>
          <w:tcPr>
            <w:tcW w:w="394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42AC8B" w14:textId="77777777" w:rsidR="00EE070A" w:rsidRPr="004D7B27" w:rsidRDefault="00EE070A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39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E24229" w14:textId="77777777" w:rsidR="00EE070A" w:rsidRPr="004D7B27" w:rsidRDefault="00A47778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D7B27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3295" w:type="dxa"/>
            <w:gridSpan w:val="3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110DCA" w14:textId="77777777" w:rsidR="00EE070A" w:rsidRPr="004D7B27" w:rsidRDefault="00EE070A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16696" w:rsidRPr="004D7B27" w14:paraId="4A8D0040" w14:textId="77777777" w:rsidTr="008B661E">
        <w:trPr>
          <w:trHeight w:val="240"/>
          <w:jc w:val="center"/>
        </w:trPr>
        <w:tc>
          <w:tcPr>
            <w:tcW w:w="1105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658DFC2" w14:textId="77777777" w:rsidR="00C16696" w:rsidRPr="008B661E" w:rsidRDefault="00C16696" w:rsidP="008B661E">
            <w:pPr>
              <w:spacing w:after="0" w:line="240" w:lineRule="auto"/>
              <w:rPr>
                <w:rFonts w:ascii="Arial" w:hAnsi="Arial" w:cs="Arial"/>
                <w:b/>
                <w:sz w:val="18"/>
                <w:szCs w:val="20"/>
              </w:rPr>
            </w:pPr>
            <w:r w:rsidRPr="008B661E">
              <w:rPr>
                <w:rFonts w:ascii="Arial" w:hAnsi="Arial" w:cs="Arial"/>
                <w:b/>
                <w:sz w:val="18"/>
                <w:szCs w:val="20"/>
              </w:rPr>
              <w:t>REFERENCES</w:t>
            </w:r>
          </w:p>
        </w:tc>
      </w:tr>
      <w:tr w:rsidR="00C16696" w:rsidRPr="004D7B27" w14:paraId="0C8AE739" w14:textId="77777777" w:rsidTr="008B661E">
        <w:trPr>
          <w:trHeight w:val="284"/>
          <w:jc w:val="center"/>
        </w:trPr>
        <w:tc>
          <w:tcPr>
            <w:tcW w:w="3882" w:type="dxa"/>
            <w:gridSpan w:val="3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4F6AF3" w14:textId="77777777" w:rsidR="00C16696" w:rsidRPr="004D7B27" w:rsidRDefault="00C16696" w:rsidP="004D7B27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D7B27">
              <w:rPr>
                <w:rFonts w:ascii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1936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7C69BA1" w14:textId="77777777" w:rsidR="00C16696" w:rsidRPr="004D7B27" w:rsidRDefault="00C16696" w:rsidP="004D7B27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D7B27">
              <w:rPr>
                <w:rFonts w:ascii="Arial" w:hAnsi="Arial" w:cs="Arial"/>
                <w:b/>
                <w:sz w:val="16"/>
                <w:szCs w:val="16"/>
              </w:rPr>
              <w:t>POSITION</w:t>
            </w:r>
          </w:p>
        </w:tc>
        <w:tc>
          <w:tcPr>
            <w:tcW w:w="3294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94D67E6" w14:textId="77777777" w:rsidR="00C16696" w:rsidRPr="004D7B27" w:rsidRDefault="004740E2" w:rsidP="004D7B27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D7B27">
              <w:rPr>
                <w:rFonts w:ascii="Arial" w:hAnsi="Arial" w:cs="Arial"/>
                <w:b/>
                <w:sz w:val="16"/>
                <w:szCs w:val="16"/>
              </w:rPr>
              <w:t>COMPANY</w:t>
            </w:r>
          </w:p>
        </w:tc>
        <w:tc>
          <w:tcPr>
            <w:tcW w:w="194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97B86C" w14:textId="77777777" w:rsidR="00C16696" w:rsidRPr="004D7B27" w:rsidRDefault="00C16696" w:rsidP="004D7B27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D7B27">
              <w:rPr>
                <w:rFonts w:ascii="Arial" w:hAnsi="Arial" w:cs="Arial"/>
                <w:b/>
                <w:sz w:val="16"/>
                <w:szCs w:val="16"/>
              </w:rPr>
              <w:t>CONTACT NUMBER</w:t>
            </w:r>
          </w:p>
        </w:tc>
      </w:tr>
      <w:tr w:rsidR="00C16696" w:rsidRPr="004D7B27" w14:paraId="75E3B5EB" w14:textId="77777777" w:rsidTr="004D7B27">
        <w:trPr>
          <w:trHeight w:val="284"/>
          <w:jc w:val="center"/>
        </w:trPr>
        <w:tc>
          <w:tcPr>
            <w:tcW w:w="3882" w:type="dxa"/>
            <w:gridSpan w:val="3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51CF8" w14:textId="77777777" w:rsidR="00C16696" w:rsidRPr="004D7B27" w:rsidRDefault="00C16696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36" w:type="dxa"/>
            <w:shd w:val="clear" w:color="auto" w:fill="auto"/>
            <w:vAlign w:val="center"/>
          </w:tcPr>
          <w:p w14:paraId="55C536D3" w14:textId="77777777" w:rsidR="00C16696" w:rsidRPr="004D7B27" w:rsidRDefault="00C16696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94" w:type="dxa"/>
            <w:gridSpan w:val="3"/>
            <w:shd w:val="clear" w:color="auto" w:fill="auto"/>
            <w:vAlign w:val="center"/>
          </w:tcPr>
          <w:p w14:paraId="09D5299A" w14:textId="77777777" w:rsidR="00C16696" w:rsidRPr="004D7B27" w:rsidRDefault="00C16696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9B077" w14:textId="77777777" w:rsidR="00C16696" w:rsidRPr="004D7B27" w:rsidRDefault="00C16696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051D1" w:rsidRPr="004D7B27" w14:paraId="1F457757" w14:textId="77777777" w:rsidTr="004D7B27">
        <w:trPr>
          <w:trHeight w:val="284"/>
          <w:jc w:val="center"/>
        </w:trPr>
        <w:tc>
          <w:tcPr>
            <w:tcW w:w="3882" w:type="dxa"/>
            <w:gridSpan w:val="3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6FFC4" w14:textId="77777777" w:rsidR="00B051D1" w:rsidRPr="004D7B27" w:rsidRDefault="00B051D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36" w:type="dxa"/>
            <w:shd w:val="clear" w:color="auto" w:fill="auto"/>
            <w:vAlign w:val="center"/>
          </w:tcPr>
          <w:p w14:paraId="5C4EE4BC" w14:textId="77777777" w:rsidR="00B051D1" w:rsidRPr="004D7B27" w:rsidRDefault="00B051D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94" w:type="dxa"/>
            <w:gridSpan w:val="3"/>
            <w:shd w:val="clear" w:color="auto" w:fill="auto"/>
            <w:vAlign w:val="center"/>
          </w:tcPr>
          <w:p w14:paraId="59A9D4AA" w14:textId="77777777" w:rsidR="00B051D1" w:rsidRPr="004D7B27" w:rsidRDefault="00B051D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06BD3" w14:textId="77777777" w:rsidR="00B051D1" w:rsidRPr="004D7B27" w:rsidRDefault="00B051D1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16696" w:rsidRPr="004D7B27" w14:paraId="64378FE3" w14:textId="77777777" w:rsidTr="004D7B27">
        <w:trPr>
          <w:trHeight w:val="284"/>
          <w:jc w:val="center"/>
        </w:trPr>
        <w:tc>
          <w:tcPr>
            <w:tcW w:w="3882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FFF77B" w14:textId="77777777" w:rsidR="00C16696" w:rsidRPr="004D7B27" w:rsidRDefault="00C16696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3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C61055" w14:textId="77777777" w:rsidR="00C16696" w:rsidRPr="004D7B27" w:rsidRDefault="00C16696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94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6D873D" w14:textId="77777777" w:rsidR="00C16696" w:rsidRPr="004D7B27" w:rsidRDefault="00C16696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4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E9FA64" w14:textId="77777777" w:rsidR="00C16696" w:rsidRPr="004D7B27" w:rsidRDefault="00C16696" w:rsidP="004D7B2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297F532" w14:textId="77777777" w:rsidR="002D2642" w:rsidRDefault="002D2642" w:rsidP="00C16696"/>
    <w:sectPr w:rsidR="002D2642" w:rsidSect="00B932A6">
      <w:headerReference w:type="default" r:id="rId7"/>
      <w:pgSz w:w="11906" w:h="16838" w:code="9"/>
      <w:pgMar w:top="720" w:right="720" w:bottom="720" w:left="72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F59282" w14:textId="77777777" w:rsidR="00E52C2B" w:rsidRDefault="00E52C2B" w:rsidP="00EE070A">
      <w:pPr>
        <w:spacing w:after="0" w:line="240" w:lineRule="auto"/>
      </w:pPr>
      <w:r>
        <w:separator/>
      </w:r>
    </w:p>
  </w:endnote>
  <w:endnote w:type="continuationSeparator" w:id="0">
    <w:p w14:paraId="55EB2889" w14:textId="77777777" w:rsidR="00E52C2B" w:rsidRDefault="00E52C2B" w:rsidP="00EE0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AB7E85" w14:textId="77777777" w:rsidR="00E52C2B" w:rsidRDefault="00E52C2B" w:rsidP="00EE070A">
      <w:pPr>
        <w:spacing w:after="0" w:line="240" w:lineRule="auto"/>
      </w:pPr>
      <w:r>
        <w:separator/>
      </w:r>
    </w:p>
  </w:footnote>
  <w:footnote w:type="continuationSeparator" w:id="0">
    <w:p w14:paraId="00CDEEF2" w14:textId="77777777" w:rsidR="00E52C2B" w:rsidRDefault="00E52C2B" w:rsidP="00EE0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AEE498" w14:textId="474BD9E2" w:rsidR="004740E2" w:rsidRDefault="006E0C35" w:rsidP="004740E2">
    <w:pPr>
      <w:pStyle w:val="Header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>FM-AA-IN</w:t>
    </w:r>
    <w:r w:rsidR="004740E2">
      <w:rPr>
        <w:rFonts w:ascii="Arial" w:hAnsi="Arial" w:cs="Arial"/>
        <w:i/>
        <w:sz w:val="14"/>
        <w:szCs w:val="14"/>
      </w:rPr>
      <w:t>T-</w:t>
    </w:r>
    <w:r w:rsidR="006B615B">
      <w:rPr>
        <w:rFonts w:ascii="Arial" w:hAnsi="Arial" w:cs="Arial"/>
        <w:i/>
        <w:sz w:val="14"/>
        <w:szCs w:val="14"/>
      </w:rPr>
      <w:t>09</w:t>
    </w:r>
  </w:p>
  <w:p w14:paraId="618487DD" w14:textId="49697E7E" w:rsidR="004740E2" w:rsidRDefault="004740E2" w:rsidP="004740E2">
    <w:pPr>
      <w:pStyle w:val="Header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 xml:space="preserve">Rev. </w:t>
    </w:r>
    <w:r w:rsidR="006B615B">
      <w:rPr>
        <w:rFonts w:ascii="Arial" w:hAnsi="Arial" w:cs="Arial"/>
        <w:i/>
        <w:sz w:val="14"/>
        <w:szCs w:val="14"/>
      </w:rPr>
      <w:t>1</w:t>
    </w:r>
  </w:p>
  <w:p w14:paraId="345D11A9" w14:textId="7F910336" w:rsidR="00EE070A" w:rsidRPr="004740E2" w:rsidRDefault="006B615B" w:rsidP="004740E2">
    <w:pPr>
      <w:pStyle w:val="Header"/>
      <w:ind w:right="-244"/>
      <w:jc w:val="right"/>
    </w:pPr>
    <w:r>
      <w:rPr>
        <w:rFonts w:ascii="Arial" w:hAnsi="Arial" w:cs="Arial"/>
        <w:i/>
        <w:sz w:val="14"/>
        <w:szCs w:val="14"/>
      </w:rPr>
      <w:t>14-Oct-2024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4627"/>
    <w:rsid w:val="00107E99"/>
    <w:rsid w:val="00114627"/>
    <w:rsid w:val="002D2642"/>
    <w:rsid w:val="002E0207"/>
    <w:rsid w:val="003240B9"/>
    <w:rsid w:val="00351BBF"/>
    <w:rsid w:val="004324D9"/>
    <w:rsid w:val="004740E2"/>
    <w:rsid w:val="004C4996"/>
    <w:rsid w:val="004D7B27"/>
    <w:rsid w:val="00600B0F"/>
    <w:rsid w:val="0063577B"/>
    <w:rsid w:val="006B615B"/>
    <w:rsid w:val="006C64BC"/>
    <w:rsid w:val="006E0C35"/>
    <w:rsid w:val="007A71D9"/>
    <w:rsid w:val="007F01B9"/>
    <w:rsid w:val="0081509B"/>
    <w:rsid w:val="008B661E"/>
    <w:rsid w:val="009E553B"/>
    <w:rsid w:val="00A47778"/>
    <w:rsid w:val="00A8346E"/>
    <w:rsid w:val="00B051D1"/>
    <w:rsid w:val="00B932A6"/>
    <w:rsid w:val="00C16696"/>
    <w:rsid w:val="00C65014"/>
    <w:rsid w:val="00D334F1"/>
    <w:rsid w:val="00D53461"/>
    <w:rsid w:val="00DA48E8"/>
    <w:rsid w:val="00E52C2B"/>
    <w:rsid w:val="00EE070A"/>
    <w:rsid w:val="00F03870"/>
    <w:rsid w:val="00F0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6BD147"/>
  <w15:chartTrackingRefBased/>
  <w15:docId w15:val="{B62D4DAF-276F-4A25-A7FE-D4D0449E4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6C64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64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6C64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64B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C64B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64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C64B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0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70A"/>
  </w:style>
  <w:style w:type="paragraph" w:styleId="Footer">
    <w:name w:val="footer"/>
    <w:basedOn w:val="Normal"/>
    <w:link w:val="FooterChar"/>
    <w:uiPriority w:val="99"/>
    <w:unhideWhenUsed/>
    <w:rsid w:val="00EE0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cha%20Mae%20Palma\AppData\Local\Temp\3546f0b6-d658-4948-8b42-717e69f8e087_OJT%20Docs%20frm%20JAA-20240430T020302Z-001.zip.087\OJT%20Docs%20frm%20JAA\11_OJT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11_OJT Resume.dot</Template>
  <TotalTime>3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Xcha Mae Palma</dc:creator>
  <cp:keywords/>
  <dc:description/>
  <cp:lastModifiedBy>Ferdie Bacton</cp:lastModifiedBy>
  <cp:revision>4</cp:revision>
  <cp:lastPrinted>2017-02-10T05:30:00Z</cp:lastPrinted>
  <dcterms:created xsi:type="dcterms:W3CDTF">2024-04-30T03:51:00Z</dcterms:created>
  <dcterms:modified xsi:type="dcterms:W3CDTF">2024-10-11T04:42:00Z</dcterms:modified>
</cp:coreProperties>
</file>