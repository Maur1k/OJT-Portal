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59552" w14:textId="313CDCAD" w:rsidR="001B2B5A" w:rsidRDefault="00C92C26" w:rsidP="001B2B5A">
      <w:pPr>
        <w:tabs>
          <w:tab w:val="left" w:pos="3994"/>
        </w:tabs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AB3668" wp14:editId="01AE5726">
                <wp:simplePos x="0" y="0"/>
                <wp:positionH relativeFrom="margin">
                  <wp:posOffset>312420</wp:posOffset>
                </wp:positionH>
                <wp:positionV relativeFrom="paragraph">
                  <wp:posOffset>0</wp:posOffset>
                </wp:positionV>
                <wp:extent cx="5314950" cy="777875"/>
                <wp:effectExtent l="0" t="0" r="0" b="3175"/>
                <wp:wrapSquare wrapText="bothSides"/>
                <wp:docPr id="1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495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48427" w14:textId="77777777" w:rsidR="00D86F25" w:rsidRDefault="00BE38FC" w:rsidP="00E67A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INTERNSHIP</w:t>
                            </w:r>
                            <w:r w:rsidR="00AF69D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RELEASE FORM</w:t>
                            </w:r>
                          </w:p>
                          <w:p w14:paraId="1B4EBC90" w14:textId="77777777" w:rsidR="00E67A20" w:rsidRDefault="00E67A20" w:rsidP="00E67A20">
                            <w:pPr>
                              <w:spacing w:before="60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B652E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PANGASINAN STATE UNIVERSITY</w:t>
                            </w:r>
                          </w:p>
                          <w:p w14:paraId="4E222750" w14:textId="5AF6D8AC" w:rsidR="00C92C26" w:rsidRDefault="00C92C26" w:rsidP="00E67A20">
                            <w:pPr>
                              <w:spacing w:before="60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74414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________ Campus</w:t>
                            </w:r>
                          </w:p>
                          <w:p w14:paraId="36A4A579" w14:textId="77777777" w:rsidR="00E67A20" w:rsidRPr="001529F8" w:rsidRDefault="00E67A20" w:rsidP="00D86F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B36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.6pt;margin-top:0;width:418.5pt;height:61.2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" filled="f" stroked="f" strokeweight=".5pt">
                <v:textbox>
                  <w:txbxContent>
                    <w:p w14:paraId="6F048427" w14:textId="77777777" w:rsidR="00D86F25" w:rsidRDefault="00BE38FC" w:rsidP="00E67A2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INTERNSHIP</w:t>
                      </w:r>
                      <w:r w:rsidR="00AF69D1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RELEASE FORM</w:t>
                      </w:r>
                    </w:p>
                    <w:p w14:paraId="1B4EBC90" w14:textId="77777777" w:rsidR="00E67A20" w:rsidRDefault="00E67A20" w:rsidP="00E67A20">
                      <w:pPr>
                        <w:spacing w:before="60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B652E4">
                        <w:rPr>
                          <w:rFonts w:ascii="Arial" w:hAnsi="Arial" w:cs="Arial"/>
                          <w:sz w:val="14"/>
                          <w:szCs w:val="14"/>
                        </w:rPr>
                        <w:t>PANGASINAN STATE UNIVERSITY</w:t>
                      </w:r>
                    </w:p>
                    <w:p w14:paraId="4E222750" w14:textId="5AF6D8AC" w:rsidR="00C92C26" w:rsidRDefault="00C92C26" w:rsidP="00E67A20">
                      <w:pPr>
                        <w:spacing w:before="60"/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74414D">
                        <w:rPr>
                          <w:rFonts w:ascii="Arial" w:hAnsi="Arial" w:cs="Arial"/>
                          <w:sz w:val="14"/>
                          <w:szCs w:val="14"/>
                        </w:rPr>
                        <w:t>________ Campus</w:t>
                      </w:r>
                    </w:p>
                    <w:p w14:paraId="36A4A579" w14:textId="77777777" w:rsidR="00E67A20" w:rsidRPr="001529F8" w:rsidRDefault="00E67A20" w:rsidP="00D86F25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2066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880D719" wp14:editId="35D4BCDA">
            <wp:simplePos x="0" y="0"/>
            <wp:positionH relativeFrom="column">
              <wp:posOffset>4576445</wp:posOffset>
            </wp:positionH>
            <wp:positionV relativeFrom="paragraph">
              <wp:posOffset>-238760</wp:posOffset>
            </wp:positionV>
            <wp:extent cx="781685" cy="781685"/>
            <wp:effectExtent l="0" t="0" r="0" b="0"/>
            <wp:wrapNone/>
            <wp:docPr id="11" name="Picture 4" descr="ps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su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E3783" w14:textId="77777777" w:rsidR="00D324F7" w:rsidRDefault="006F61D2" w:rsidP="00D324F7">
      <w:pPr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72D1F35" wp14:editId="7913265E">
                <wp:simplePos x="0" y="0"/>
                <wp:positionH relativeFrom="margin">
                  <wp:posOffset>-128905</wp:posOffset>
                </wp:positionH>
                <wp:positionV relativeFrom="margin">
                  <wp:posOffset>656590</wp:posOffset>
                </wp:positionV>
                <wp:extent cx="1828800" cy="534670"/>
                <wp:effectExtent l="0" t="0" r="0" b="0"/>
                <wp:wrapSquare wrapText="bothSides"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53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856AD" w14:textId="77777777" w:rsidR="00941C79" w:rsidRPr="00D324F7" w:rsidRDefault="00941C79" w:rsidP="00941C7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CB1DE66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EADC7B1" w14:textId="77777777" w:rsidR="00941C79" w:rsidRP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D1F35" id="Text Box 5" o:spid="_x0000_s1027" type="#_x0000_t202" style="position:absolute;left:0;text-align:left;margin-left:-10.15pt;margin-top:51.7pt;width:2in;height:42.1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" filled="f" stroked="f" strokeweight=".5pt">
                <v:textbox>
                  <w:txbxContent>
                    <w:p w14:paraId="1CC856AD" w14:textId="77777777" w:rsidR="00941C79" w:rsidRPr="00D324F7" w:rsidRDefault="00941C79" w:rsidP="00941C7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CB1DE66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EADC7B1" w14:textId="77777777" w:rsidR="00941C79" w:rsidRP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Date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0949CCB" w14:textId="77777777" w:rsidR="00D324F7" w:rsidRPr="00D324F7" w:rsidRDefault="00D324F7" w:rsidP="00D324F7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</w:p>
    <w:p w14:paraId="004FE97F" w14:textId="77777777" w:rsidR="00D324F7" w:rsidRDefault="00D324F7" w:rsidP="00941C79">
      <w:pPr>
        <w:rPr>
          <w:rFonts w:ascii="Arial" w:hAnsi="Arial" w:cs="Arial"/>
          <w:b/>
          <w:sz w:val="20"/>
          <w:szCs w:val="20"/>
        </w:rPr>
      </w:pPr>
    </w:p>
    <w:p w14:paraId="14BD6722" w14:textId="77777777" w:rsidR="00941C79" w:rsidRDefault="006F61D2" w:rsidP="00941C79">
      <w:pPr>
        <w:rPr>
          <w:rFonts w:ascii="Arial" w:hAnsi="Arial" w:cs="Arial"/>
          <w:b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EB3D67D" wp14:editId="04385A72">
                <wp:simplePos x="0" y="0"/>
                <wp:positionH relativeFrom="margin">
                  <wp:posOffset>-128905</wp:posOffset>
                </wp:positionH>
                <wp:positionV relativeFrom="margin">
                  <wp:posOffset>1293495</wp:posOffset>
                </wp:positionV>
                <wp:extent cx="1828800" cy="965835"/>
                <wp:effectExtent l="0" t="0" r="0" b="571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CBB6C" w14:textId="77777777" w:rsidR="00941C79" w:rsidRPr="00D324F7" w:rsidRDefault="00941C79" w:rsidP="00941C7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07F0CD5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51BFEBF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E08EE81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7B2B44A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DBB442A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432CB77" w14:textId="77777777" w:rsid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BB43D4B" w14:textId="77777777" w:rsidR="00941C79" w:rsidRPr="00941C79" w:rsidRDefault="00941C79" w:rsidP="00941C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3D67D" id="Text Box 8" o:spid="_x0000_s1028" type="#_x0000_t202" style="position:absolute;margin-left:-10.15pt;margin-top:101.85pt;width:2in;height:76.0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" filled="f" stroked="f" strokeweight=".5pt">
                <v:textbox>
                  <w:txbxContent>
                    <w:p w14:paraId="710CBB6C" w14:textId="77777777" w:rsidR="00941C79" w:rsidRPr="00D324F7" w:rsidRDefault="00941C79" w:rsidP="00941C7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07F0CD5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51BFEBF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E08EE81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7B2B44A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2DBB442A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432CB77" w14:textId="77777777" w:rsid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2BB43D4B" w14:textId="77777777" w:rsidR="00941C79" w:rsidRPr="00941C79" w:rsidRDefault="00941C79" w:rsidP="00941C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12A4D75" w14:textId="77777777" w:rsidR="00941C79" w:rsidRDefault="00941C79" w:rsidP="00941C79">
      <w:pPr>
        <w:rPr>
          <w:rFonts w:ascii="Arial" w:hAnsi="Arial" w:cs="Arial"/>
          <w:b/>
          <w:sz w:val="20"/>
          <w:szCs w:val="20"/>
        </w:rPr>
      </w:pPr>
    </w:p>
    <w:p w14:paraId="0EEA5C00" w14:textId="77777777" w:rsidR="00941C79" w:rsidRDefault="00941C79" w:rsidP="00941C79">
      <w:pPr>
        <w:rPr>
          <w:rFonts w:ascii="Arial" w:hAnsi="Arial" w:cs="Arial"/>
          <w:b/>
          <w:sz w:val="20"/>
          <w:szCs w:val="20"/>
        </w:rPr>
      </w:pPr>
    </w:p>
    <w:p w14:paraId="4FD83787" w14:textId="77777777" w:rsidR="00AF69D1" w:rsidRDefault="00AF69D1" w:rsidP="00941C79">
      <w:pPr>
        <w:jc w:val="both"/>
        <w:rPr>
          <w:rFonts w:ascii="Arial" w:hAnsi="Arial" w:cs="Arial"/>
          <w:b/>
          <w:sz w:val="20"/>
          <w:szCs w:val="20"/>
        </w:rPr>
      </w:pPr>
    </w:p>
    <w:p w14:paraId="34D7137B" w14:textId="77777777" w:rsidR="00E67A20" w:rsidRDefault="00E67A20" w:rsidP="00941C79">
      <w:pPr>
        <w:jc w:val="both"/>
        <w:rPr>
          <w:rFonts w:ascii="Arial" w:hAnsi="Arial" w:cs="Arial"/>
          <w:b/>
          <w:sz w:val="20"/>
          <w:szCs w:val="20"/>
        </w:rPr>
      </w:pPr>
    </w:p>
    <w:p w14:paraId="3A131C91" w14:textId="77777777" w:rsidR="001D455D" w:rsidRDefault="001D455D" w:rsidP="00941C79">
      <w:pPr>
        <w:jc w:val="both"/>
        <w:rPr>
          <w:rFonts w:ascii="Arial" w:hAnsi="Arial" w:cs="Arial"/>
          <w:b/>
          <w:sz w:val="20"/>
          <w:szCs w:val="20"/>
        </w:rPr>
      </w:pPr>
    </w:p>
    <w:p w14:paraId="0A3BBA13" w14:textId="77777777" w:rsidR="00941C79" w:rsidRDefault="006F61D2" w:rsidP="00E67A20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0F28396" wp14:editId="72AEBF7F">
                <wp:simplePos x="0" y="0"/>
                <wp:positionH relativeFrom="column">
                  <wp:posOffset>523875</wp:posOffset>
                </wp:positionH>
                <wp:positionV relativeFrom="paragraph">
                  <wp:posOffset>113029</wp:posOffset>
                </wp:positionV>
                <wp:extent cx="1685925" cy="0"/>
                <wp:effectExtent l="0" t="0" r="2857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016117C7" id="Straight Connector 6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41.25pt,8.9pt" to="17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AF69D1" w:rsidRPr="00AF69D1">
        <w:rPr>
          <w:rFonts w:ascii="Arial" w:hAnsi="Arial" w:cs="Arial"/>
          <w:b/>
          <w:sz w:val="20"/>
          <w:szCs w:val="20"/>
        </w:rPr>
        <w:t>Course:</w:t>
      </w:r>
      <w:r w:rsidR="00E67A20">
        <w:rPr>
          <w:rFonts w:ascii="Arial" w:hAnsi="Arial" w:cs="Arial"/>
          <w:b/>
          <w:sz w:val="20"/>
          <w:szCs w:val="20"/>
        </w:rPr>
        <w:t xml:space="preserve"> </w:t>
      </w:r>
    </w:p>
    <w:p w14:paraId="305E24C0" w14:textId="77777777" w:rsidR="00AF69D1" w:rsidRDefault="006F61D2" w:rsidP="00941C79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4F55935" wp14:editId="436C2530">
                <wp:simplePos x="0" y="0"/>
                <wp:positionH relativeFrom="column">
                  <wp:posOffset>523875</wp:posOffset>
                </wp:positionH>
                <wp:positionV relativeFrom="paragraph">
                  <wp:posOffset>114299</wp:posOffset>
                </wp:positionV>
                <wp:extent cx="1685925" cy="0"/>
                <wp:effectExtent l="0" t="0" r="28575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EDB5080" id="Straight Connector 7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41.25pt,9pt" to="174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AF69D1" w:rsidRPr="00AF69D1">
        <w:rPr>
          <w:rFonts w:ascii="Arial" w:hAnsi="Arial" w:cs="Arial"/>
          <w:b/>
          <w:sz w:val="20"/>
          <w:szCs w:val="20"/>
        </w:rPr>
        <w:t>Major:</w:t>
      </w:r>
      <w:r w:rsidR="00AF69D1">
        <w:rPr>
          <w:rFonts w:ascii="Arial" w:hAnsi="Arial" w:cs="Arial"/>
          <w:sz w:val="20"/>
          <w:szCs w:val="20"/>
        </w:rPr>
        <w:t xml:space="preserve"> </w:t>
      </w:r>
    </w:p>
    <w:p w14:paraId="26B495EB" w14:textId="77777777" w:rsidR="00E67A20" w:rsidRDefault="00E67A20" w:rsidP="00E67A2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8E82CBD" w14:textId="77777777" w:rsidR="00AF69D1" w:rsidRDefault="006F61D2" w:rsidP="00E67A2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B8199" wp14:editId="4E079848">
                <wp:simplePos x="0" y="0"/>
                <wp:positionH relativeFrom="column">
                  <wp:posOffset>1809750</wp:posOffset>
                </wp:positionH>
                <wp:positionV relativeFrom="paragraph">
                  <wp:posOffset>290195</wp:posOffset>
                </wp:positionV>
                <wp:extent cx="228600" cy="0"/>
                <wp:effectExtent l="9525" t="9525" r="9525" b="9525"/>
                <wp:wrapNone/>
                <wp:docPr id="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6793D9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42.5pt;margin-top:22.85pt;width:1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"/>
            </w:pict>
          </mc:Fallback>
        </mc:AlternateContent>
      </w:r>
      <w:r w:rsidR="00AF69D1">
        <w:rPr>
          <w:rFonts w:ascii="Arial" w:hAnsi="Arial" w:cs="Arial"/>
          <w:sz w:val="20"/>
          <w:szCs w:val="20"/>
        </w:rPr>
        <w:t xml:space="preserve">Upon completion and submission of all your required documents for your </w:t>
      </w:r>
      <w:r w:rsidR="00B52511">
        <w:rPr>
          <w:rFonts w:ascii="Arial" w:hAnsi="Arial" w:cs="Arial"/>
          <w:sz w:val="20"/>
          <w:szCs w:val="20"/>
        </w:rPr>
        <w:t xml:space="preserve">Internship </w:t>
      </w:r>
      <w:r w:rsidR="00AF69D1">
        <w:rPr>
          <w:rFonts w:ascii="Arial" w:hAnsi="Arial" w:cs="Arial"/>
          <w:sz w:val="20"/>
          <w:szCs w:val="20"/>
        </w:rPr>
        <w:t>/</w:t>
      </w:r>
      <w:r w:rsidR="00B52511">
        <w:rPr>
          <w:rFonts w:ascii="Arial" w:hAnsi="Arial" w:cs="Arial"/>
          <w:sz w:val="20"/>
          <w:szCs w:val="20"/>
        </w:rPr>
        <w:t xml:space="preserve"> </w:t>
      </w:r>
      <w:r w:rsidR="00AF69D1">
        <w:rPr>
          <w:rFonts w:ascii="Arial" w:hAnsi="Arial" w:cs="Arial"/>
          <w:sz w:val="20"/>
          <w:szCs w:val="20"/>
        </w:rPr>
        <w:t xml:space="preserve">Practicum activity, you are hereby released to undergo </w:t>
      </w:r>
      <w:r w:rsidR="00AF69D1" w:rsidRPr="006F61D2">
        <w:rPr>
          <w:rFonts w:ascii="Arial" w:hAnsi="Arial" w:cs="Arial"/>
          <w:color w:val="FFFFFF" w:themeColor="background1"/>
          <w:sz w:val="20"/>
          <w:szCs w:val="20"/>
        </w:rPr>
        <w:t>400</w:t>
      </w:r>
      <w:r w:rsidR="00AF69D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AF69D1">
        <w:rPr>
          <w:rFonts w:ascii="Arial" w:hAnsi="Arial" w:cs="Arial"/>
          <w:sz w:val="20"/>
          <w:szCs w:val="20"/>
        </w:rPr>
        <w:t xml:space="preserve">hours </w:t>
      </w:r>
      <w:r>
        <w:rPr>
          <w:rFonts w:ascii="Arial" w:hAnsi="Arial" w:cs="Arial"/>
          <w:sz w:val="20"/>
          <w:szCs w:val="20"/>
        </w:rPr>
        <w:t xml:space="preserve">Internship </w:t>
      </w:r>
      <w:r w:rsidR="00AF69D1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</w:t>
      </w:r>
      <w:r w:rsidR="00AF69D1">
        <w:rPr>
          <w:rFonts w:ascii="Arial" w:hAnsi="Arial" w:cs="Arial"/>
          <w:sz w:val="20"/>
          <w:szCs w:val="20"/>
        </w:rPr>
        <w:t>Practicum at</w:t>
      </w:r>
    </w:p>
    <w:p w14:paraId="7E093CBA" w14:textId="77777777" w:rsidR="00E67A20" w:rsidRDefault="00E67A20" w:rsidP="00E67A20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436BA554" w14:textId="77777777" w:rsidR="00AF69D1" w:rsidRDefault="00AF69D1" w:rsidP="00E67A20">
      <w:pPr>
        <w:spacing w:after="0"/>
        <w:jc w:val="both"/>
        <w:rPr>
          <w:rFonts w:ascii="Arial" w:hAnsi="Arial" w:cs="Arial"/>
          <w:sz w:val="20"/>
          <w:szCs w:val="20"/>
        </w:rPr>
      </w:pPr>
      <w:r w:rsidRPr="00AF69D1">
        <w:rPr>
          <w:rFonts w:ascii="Arial" w:hAnsi="Arial" w:cs="Arial"/>
          <w:b/>
          <w:sz w:val="20"/>
          <w:szCs w:val="20"/>
        </w:rPr>
        <w:t>Cooperating Company/Agency/Firm:</w:t>
      </w:r>
      <w:r>
        <w:rPr>
          <w:rFonts w:ascii="Arial" w:hAnsi="Arial" w:cs="Arial"/>
          <w:sz w:val="20"/>
          <w:szCs w:val="20"/>
        </w:rPr>
        <w:t xml:space="preserve"> ____________________________________________________</w:t>
      </w:r>
    </w:p>
    <w:p w14:paraId="13B267CD" w14:textId="77777777" w:rsidR="00E67A20" w:rsidRDefault="00E67A20" w:rsidP="00E67A2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E44E69C" w14:textId="77777777" w:rsidR="00AF69D1" w:rsidRDefault="00AF69D1" w:rsidP="00E67A20">
      <w:pPr>
        <w:spacing w:after="0"/>
        <w:jc w:val="both"/>
        <w:rPr>
          <w:rFonts w:ascii="Arial" w:hAnsi="Arial" w:cs="Arial"/>
          <w:sz w:val="20"/>
          <w:szCs w:val="20"/>
        </w:rPr>
      </w:pPr>
      <w:r w:rsidRPr="00AF69D1">
        <w:rPr>
          <w:rFonts w:ascii="Arial" w:hAnsi="Arial" w:cs="Arial"/>
          <w:b/>
          <w:sz w:val="20"/>
          <w:szCs w:val="20"/>
        </w:rPr>
        <w:t>Company/Agency/Firm Address:</w:t>
      </w:r>
      <w:r>
        <w:rPr>
          <w:rFonts w:ascii="Arial" w:hAnsi="Arial" w:cs="Arial"/>
          <w:sz w:val="20"/>
          <w:szCs w:val="20"/>
        </w:rPr>
        <w:t xml:space="preserve"> ________________________________________________________</w:t>
      </w:r>
    </w:p>
    <w:p w14:paraId="744FBEEB" w14:textId="77777777" w:rsidR="00E67A20" w:rsidRDefault="00E67A20" w:rsidP="00E67A2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25C2BD1" w14:textId="77777777" w:rsidR="00AF69D1" w:rsidRDefault="00AF69D1" w:rsidP="00E67A2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From ______________, _______ to ______________, _______. </w:t>
      </w:r>
    </w:p>
    <w:p w14:paraId="1509C0E1" w14:textId="77777777" w:rsidR="00E67A20" w:rsidRDefault="00E67A20" w:rsidP="00941C79">
      <w:pPr>
        <w:jc w:val="both"/>
        <w:rPr>
          <w:rFonts w:ascii="Arial" w:hAnsi="Arial" w:cs="Arial"/>
          <w:sz w:val="20"/>
          <w:szCs w:val="20"/>
        </w:rPr>
      </w:pPr>
    </w:p>
    <w:p w14:paraId="323923F2" w14:textId="77777777" w:rsidR="00AF69D1" w:rsidRDefault="00AF69D1" w:rsidP="00941C7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Please be guided with the school and company </w:t>
      </w:r>
      <w:r w:rsidR="006F61D2">
        <w:rPr>
          <w:rFonts w:ascii="Arial" w:hAnsi="Arial" w:cs="Arial"/>
          <w:sz w:val="20"/>
          <w:szCs w:val="20"/>
        </w:rPr>
        <w:t xml:space="preserve">Internship </w:t>
      </w:r>
      <w:r>
        <w:rPr>
          <w:rFonts w:ascii="Arial" w:hAnsi="Arial" w:cs="Arial"/>
          <w:sz w:val="20"/>
          <w:szCs w:val="20"/>
        </w:rPr>
        <w:t>/</w:t>
      </w:r>
      <w:r w:rsidR="006F61D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Practicum policies and guidelines throughout the duration of your </w:t>
      </w:r>
      <w:r w:rsidR="006F61D2">
        <w:rPr>
          <w:rFonts w:ascii="Arial" w:hAnsi="Arial" w:cs="Arial"/>
          <w:sz w:val="20"/>
          <w:szCs w:val="20"/>
        </w:rPr>
        <w:t xml:space="preserve">Internship </w:t>
      </w:r>
      <w:r>
        <w:rPr>
          <w:rFonts w:ascii="Arial" w:hAnsi="Arial" w:cs="Arial"/>
          <w:sz w:val="20"/>
          <w:szCs w:val="20"/>
        </w:rPr>
        <w:t>/</w:t>
      </w:r>
      <w:r w:rsidR="006F61D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Practicum Activity</w:t>
      </w:r>
    </w:p>
    <w:p w14:paraId="5524DB32" w14:textId="604B52AD" w:rsidR="0023239B" w:rsidRDefault="0023239B" w:rsidP="00941C79">
      <w:pPr>
        <w:rPr>
          <w:rFonts w:ascii="Arial" w:hAnsi="Arial" w:cs="Arial"/>
          <w:sz w:val="20"/>
          <w:szCs w:val="20"/>
        </w:rPr>
      </w:pPr>
    </w:p>
    <w:p w14:paraId="01F9F6AB" w14:textId="0BDDFADA" w:rsidR="0023239B" w:rsidRDefault="00BF4AB0" w:rsidP="00941C79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38110DC" wp14:editId="7D2EF6A4">
                <wp:simplePos x="0" y="0"/>
                <wp:positionH relativeFrom="margin">
                  <wp:posOffset>3735705</wp:posOffset>
                </wp:positionH>
                <wp:positionV relativeFrom="margin">
                  <wp:posOffset>5843270</wp:posOffset>
                </wp:positionV>
                <wp:extent cx="2286000" cy="325120"/>
                <wp:effectExtent l="0" t="0" r="0" b="0"/>
                <wp:wrapTight wrapText="bothSides">
                  <wp:wrapPolygon edited="0">
                    <wp:start x="540" y="0"/>
                    <wp:lineTo x="540" y="19862"/>
                    <wp:lineTo x="21060" y="19862"/>
                    <wp:lineTo x="21060" y="0"/>
                    <wp:lineTo x="54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0FC2F" w14:textId="77777777" w:rsidR="0023239B" w:rsidRPr="00B52511" w:rsidRDefault="00AF69D1" w:rsidP="0023239B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FFFFFF" w:themeColor="background1"/>
                                <w:sz w:val="16"/>
                                <w:szCs w:val="16"/>
                                <w:lang w:bidi="en-US"/>
                              </w:rPr>
                            </w:pPr>
                            <w:r w:rsidRPr="00B52511"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FFFFFF" w:themeColor="background1"/>
                                <w:sz w:val="16"/>
                                <w:szCs w:val="16"/>
                                <w:lang w:bidi="en-US"/>
                              </w:rPr>
                              <w:t>PROF. FRANCIS LAZO</w:t>
                            </w:r>
                          </w:p>
                          <w:p w14:paraId="54777DF3" w14:textId="77777777" w:rsidR="0023239B" w:rsidRPr="001624D2" w:rsidRDefault="00AF69D1" w:rsidP="0023239B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Campus </w:t>
                            </w:r>
                            <w:r w:rsidR="006F61D2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Internship 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Coordinator</w:t>
                            </w:r>
                            <w:r w:rsidR="0023239B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110DC" id="Text Box 2" o:spid="_x0000_s1029" type="#_x0000_t202" style="position:absolute;margin-left:294.15pt;margin-top:460.1pt;width:180pt;height:25.6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" filled="f" stroked="f" strokeweight=".5pt">
                <v:textbox style="mso-fit-shape-to-text:t">
                  <w:txbxContent>
                    <w:p w14:paraId="6820FC2F" w14:textId="77777777" w:rsidR="0023239B" w:rsidRPr="00B52511" w:rsidRDefault="00AF69D1" w:rsidP="0023239B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b/>
                          <w:iCs/>
                          <w:color w:val="FFFFFF" w:themeColor="background1"/>
                          <w:sz w:val="16"/>
                          <w:szCs w:val="16"/>
                          <w:lang w:bidi="en-US"/>
                        </w:rPr>
                      </w:pPr>
                      <w:r w:rsidRPr="00B52511">
                        <w:rPr>
                          <w:rFonts w:ascii="Arial" w:eastAsia="Times New Roman" w:hAnsi="Arial" w:cs="Arial"/>
                          <w:b/>
                          <w:iCs/>
                          <w:color w:val="FFFFFF" w:themeColor="background1"/>
                          <w:sz w:val="16"/>
                          <w:szCs w:val="16"/>
                          <w:lang w:bidi="en-US"/>
                        </w:rPr>
                        <w:t>PROF. FRANCIS LAZO</w:t>
                      </w:r>
                    </w:p>
                    <w:p w14:paraId="54777DF3" w14:textId="77777777" w:rsidR="0023239B" w:rsidRPr="001624D2" w:rsidRDefault="00AF69D1" w:rsidP="0023239B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Campus </w:t>
                      </w:r>
                      <w:r w:rsidR="006F61D2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Internship 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Coordinator</w:t>
                      </w:r>
                      <w:r w:rsidR="0023239B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 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69E9DC" wp14:editId="57014328">
                <wp:simplePos x="0" y="0"/>
                <wp:positionH relativeFrom="column">
                  <wp:posOffset>3838266</wp:posOffset>
                </wp:positionH>
                <wp:positionV relativeFrom="paragraph">
                  <wp:posOffset>192062</wp:posOffset>
                </wp:positionV>
                <wp:extent cx="2026920" cy="0"/>
                <wp:effectExtent l="11430" t="9525" r="9525" b="9525"/>
                <wp:wrapNone/>
                <wp:docPr id="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6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31A1F4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302.25pt;margin-top:15.1pt;width:159.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"/>
            </w:pict>
          </mc:Fallback>
        </mc:AlternateContent>
      </w:r>
    </w:p>
    <w:p w14:paraId="6D78A801" w14:textId="55C89A8D" w:rsidR="00941C79" w:rsidRDefault="006F61D2" w:rsidP="00941C79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13E02626" wp14:editId="19243DC6">
                <wp:simplePos x="0" y="0"/>
                <wp:positionH relativeFrom="margin">
                  <wp:posOffset>0</wp:posOffset>
                </wp:positionH>
                <wp:positionV relativeFrom="margin">
                  <wp:posOffset>5762625</wp:posOffset>
                </wp:positionV>
                <wp:extent cx="2428875" cy="344170"/>
                <wp:effectExtent l="0" t="0" r="0" b="0"/>
                <wp:wrapTight wrapText="bothSides">
                  <wp:wrapPolygon edited="0">
                    <wp:start x="508" y="0"/>
                    <wp:lineTo x="508" y="19957"/>
                    <wp:lineTo x="21007" y="19957"/>
                    <wp:lineTo x="21007" y="0"/>
                    <wp:lineTo x="508" y="0"/>
                  </wp:wrapPolygon>
                </wp:wrapTight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8875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AEF94" w14:textId="77777777" w:rsidR="00E67A20" w:rsidRDefault="00E67A20" w:rsidP="00E67A20">
                            <w:pPr>
                              <w:pBdr>
                                <w:bottom w:val="single" w:sz="4" w:space="1" w:color="auto"/>
                              </w:pBd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1375C374" w14:textId="77777777" w:rsidR="0023239B" w:rsidRPr="001624D2" w:rsidRDefault="00B52511" w:rsidP="0023239B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Internship</w:t>
                            </w:r>
                            <w:r w:rsidR="00E67A20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 </w:t>
                            </w:r>
                            <w:r w:rsidR="0023239B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/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 </w:t>
                            </w:r>
                            <w:r w:rsidR="0023239B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Practicum Subject Instructor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2626" id="Text Box 10" o:spid="_x0000_s1030" type="#_x0000_t202" style="position:absolute;margin-left:0;margin-top:453.75pt;width:191.25pt;height:27.1pt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" filled="f" stroked="f" strokeweight=".5pt">
                <v:textbox style="mso-fit-shape-to-text:t">
                  <w:txbxContent>
                    <w:p w14:paraId="1A6AEF94" w14:textId="77777777" w:rsidR="00E67A20" w:rsidRDefault="00E67A20" w:rsidP="00E67A20">
                      <w:pPr>
                        <w:pBdr>
                          <w:bottom w:val="single" w:sz="4" w:space="1" w:color="auto"/>
                        </w:pBd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b/>
                          <w:iCs/>
                          <w:sz w:val="16"/>
                          <w:szCs w:val="16"/>
                          <w:lang w:bidi="en-US"/>
                        </w:rPr>
                      </w:pPr>
                    </w:p>
                    <w:p w14:paraId="1375C374" w14:textId="77777777" w:rsidR="0023239B" w:rsidRPr="001624D2" w:rsidRDefault="00B52511" w:rsidP="0023239B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Internship</w:t>
                      </w:r>
                      <w:r w:rsidR="00E67A20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 </w:t>
                      </w:r>
                      <w:r w:rsidR="0023239B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/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 </w:t>
                      </w:r>
                      <w:r w:rsidR="0023239B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Practicum Subject Instructor 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48D21CCF" w14:textId="77777777" w:rsidR="00AF69D1" w:rsidRDefault="00AF69D1" w:rsidP="00941C79">
      <w:pPr>
        <w:rPr>
          <w:rFonts w:ascii="Arial" w:hAnsi="Arial" w:cs="Arial"/>
          <w:sz w:val="20"/>
          <w:szCs w:val="20"/>
        </w:rPr>
      </w:pPr>
    </w:p>
    <w:p w14:paraId="3FA81813" w14:textId="77777777" w:rsidR="00AF69D1" w:rsidRDefault="00AF69D1" w:rsidP="00941C79">
      <w:pPr>
        <w:rPr>
          <w:rFonts w:ascii="Arial" w:hAnsi="Arial" w:cs="Arial"/>
          <w:sz w:val="20"/>
          <w:szCs w:val="20"/>
        </w:rPr>
      </w:pPr>
    </w:p>
    <w:p w14:paraId="2EB079CE" w14:textId="77777777" w:rsidR="00577B0D" w:rsidRDefault="00577B0D" w:rsidP="00941C79">
      <w:pPr>
        <w:rPr>
          <w:rFonts w:ascii="Arial" w:hAnsi="Arial" w:cs="Arial"/>
          <w:sz w:val="20"/>
          <w:szCs w:val="20"/>
        </w:rPr>
      </w:pPr>
    </w:p>
    <w:p w14:paraId="433D92B3" w14:textId="77777777" w:rsidR="0023239B" w:rsidRDefault="0023239B" w:rsidP="00941C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Noted:</w:t>
      </w:r>
    </w:p>
    <w:p w14:paraId="2C31C614" w14:textId="6747E169" w:rsidR="0023239B" w:rsidRDefault="00BF4AB0" w:rsidP="00941C79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E6290BA" wp14:editId="1C017B76">
                <wp:simplePos x="0" y="0"/>
                <wp:positionH relativeFrom="margin">
                  <wp:posOffset>275882</wp:posOffset>
                </wp:positionH>
                <wp:positionV relativeFrom="margin">
                  <wp:posOffset>7520631</wp:posOffset>
                </wp:positionV>
                <wp:extent cx="1635760" cy="325120"/>
                <wp:effectExtent l="0" t="0" r="0" b="0"/>
                <wp:wrapTight wrapText="bothSides">
                  <wp:wrapPolygon edited="0">
                    <wp:start x="752" y="0"/>
                    <wp:lineTo x="752" y="19862"/>
                    <wp:lineTo x="20798" y="19862"/>
                    <wp:lineTo x="20798" y="0"/>
                    <wp:lineTo x="752" y="0"/>
                  </wp:wrapPolygon>
                </wp:wrapTight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8CF5C" w14:textId="77777777" w:rsidR="0023239B" w:rsidRPr="006F61D2" w:rsidRDefault="00E67A20" w:rsidP="0023239B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FFFFFF" w:themeColor="background1"/>
                                <w:sz w:val="16"/>
                                <w:szCs w:val="16"/>
                                <w:lang w:bidi="en-US"/>
                              </w:rPr>
                            </w:pPr>
                            <w:r w:rsidRPr="006F61D2"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FFFFFF" w:themeColor="background1"/>
                                <w:sz w:val="16"/>
                                <w:szCs w:val="16"/>
                                <w:lang w:bidi="en-US"/>
                              </w:rPr>
                              <w:t>ARMANDO D. JUNIO, Ph</w:t>
                            </w:r>
                            <w:r w:rsidR="00AF69D1" w:rsidRPr="006F61D2"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FFFFFF" w:themeColor="background1"/>
                                <w:sz w:val="16"/>
                                <w:szCs w:val="16"/>
                                <w:lang w:bidi="en-US"/>
                              </w:rPr>
                              <w:t>. D</w:t>
                            </w:r>
                          </w:p>
                          <w:p w14:paraId="40E7C9F9" w14:textId="77777777" w:rsidR="0023239B" w:rsidRPr="001624D2" w:rsidRDefault="006F61D2" w:rsidP="0023239B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       </w:t>
                            </w:r>
                            <w:r w:rsidR="0023239B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Campus Executive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290BA" id="Text Box 3" o:spid="_x0000_s1031" type="#_x0000_t202" style="position:absolute;margin-left:21.7pt;margin-top:592.2pt;width:128.8pt;height:25.6pt;z-index:-25165824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" filled="f" stroked="f" strokeweight=".5pt">
                <v:textbox style="mso-fit-shape-to-text:t">
                  <w:txbxContent>
                    <w:p w14:paraId="2568CF5C" w14:textId="77777777" w:rsidR="0023239B" w:rsidRPr="006F61D2" w:rsidRDefault="00E67A20" w:rsidP="0023239B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b/>
                          <w:iCs/>
                          <w:color w:val="FFFFFF" w:themeColor="background1"/>
                          <w:sz w:val="16"/>
                          <w:szCs w:val="16"/>
                          <w:lang w:bidi="en-US"/>
                        </w:rPr>
                      </w:pPr>
                      <w:r w:rsidRPr="006F61D2">
                        <w:rPr>
                          <w:rFonts w:ascii="Arial" w:eastAsia="Times New Roman" w:hAnsi="Arial" w:cs="Arial"/>
                          <w:b/>
                          <w:iCs/>
                          <w:color w:val="FFFFFF" w:themeColor="background1"/>
                          <w:sz w:val="16"/>
                          <w:szCs w:val="16"/>
                          <w:lang w:bidi="en-US"/>
                        </w:rPr>
                        <w:t>ARMANDO D. JUNIO, Ph</w:t>
                      </w:r>
                      <w:r w:rsidR="00AF69D1" w:rsidRPr="006F61D2">
                        <w:rPr>
                          <w:rFonts w:ascii="Arial" w:eastAsia="Times New Roman" w:hAnsi="Arial" w:cs="Arial"/>
                          <w:b/>
                          <w:iCs/>
                          <w:color w:val="FFFFFF" w:themeColor="background1"/>
                          <w:sz w:val="16"/>
                          <w:szCs w:val="16"/>
                          <w:lang w:bidi="en-US"/>
                        </w:rPr>
                        <w:t>. D</w:t>
                      </w:r>
                    </w:p>
                    <w:p w14:paraId="40E7C9F9" w14:textId="77777777" w:rsidR="0023239B" w:rsidRPr="001624D2" w:rsidRDefault="006F61D2" w:rsidP="0023239B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 xml:space="preserve">       </w:t>
                      </w:r>
                      <w:r w:rsidR="0023239B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Campus Executive Director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0C88BA12" w14:textId="4840569F" w:rsidR="0023239B" w:rsidRPr="00941C79" w:rsidRDefault="006F61D2" w:rsidP="00941C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065866" wp14:editId="2479EC24">
                <wp:simplePos x="0" y="0"/>
                <wp:positionH relativeFrom="column">
                  <wp:posOffset>171450</wp:posOffset>
                </wp:positionH>
                <wp:positionV relativeFrom="paragraph">
                  <wp:posOffset>59055</wp:posOffset>
                </wp:positionV>
                <wp:extent cx="2143125" cy="0"/>
                <wp:effectExtent l="9525" t="9525" r="9525" b="9525"/>
                <wp:wrapNone/>
                <wp:docPr id="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3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63E2CF3" id="AutoShape 15" o:spid="_x0000_s1026" type="#_x0000_t32" style="position:absolute;margin-left:13.5pt;margin-top:4.65pt;width:168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"/>
            </w:pict>
          </mc:Fallback>
        </mc:AlternateContent>
      </w:r>
    </w:p>
    <w:p w14:paraId="7456FEFB" w14:textId="77777777" w:rsidR="00941C79" w:rsidRPr="00D324F7" w:rsidRDefault="00941C79" w:rsidP="00941C79">
      <w:pPr>
        <w:rPr>
          <w:rFonts w:ascii="Arial" w:hAnsi="Arial" w:cs="Arial"/>
          <w:b/>
          <w:sz w:val="20"/>
          <w:szCs w:val="20"/>
        </w:rPr>
      </w:pPr>
    </w:p>
    <w:sectPr w:rsidR="00941C79" w:rsidRPr="00D324F7" w:rsidSect="00E7613A">
      <w:headerReference w:type="default" r:id="rId8"/>
      <w:pgSz w:w="12240" w:h="15840"/>
      <w:pgMar w:top="1440" w:right="1080" w:bottom="144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7AC5ED" w14:textId="77777777" w:rsidR="008146C6" w:rsidRDefault="008146C6" w:rsidP="00D86F25">
      <w:pPr>
        <w:spacing w:after="0" w:line="240" w:lineRule="auto"/>
      </w:pPr>
      <w:r>
        <w:separator/>
      </w:r>
    </w:p>
  </w:endnote>
  <w:endnote w:type="continuationSeparator" w:id="0">
    <w:p w14:paraId="512421D5" w14:textId="77777777" w:rsidR="008146C6" w:rsidRDefault="008146C6" w:rsidP="00D8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638CA" w14:textId="77777777" w:rsidR="008146C6" w:rsidRDefault="008146C6" w:rsidP="00D86F25">
      <w:pPr>
        <w:spacing w:after="0" w:line="240" w:lineRule="auto"/>
      </w:pPr>
      <w:r>
        <w:separator/>
      </w:r>
    </w:p>
  </w:footnote>
  <w:footnote w:type="continuationSeparator" w:id="0">
    <w:p w14:paraId="37CFE41C" w14:textId="77777777" w:rsidR="008146C6" w:rsidRDefault="008146C6" w:rsidP="00D8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E6ADB" w14:textId="2E499B70" w:rsidR="00E67A20" w:rsidRDefault="00BE38FC" w:rsidP="00E67A20">
    <w:pPr>
      <w:pStyle w:val="Header"/>
      <w:ind w:right="-36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481185">
      <w:rPr>
        <w:rFonts w:ascii="Arial" w:hAnsi="Arial" w:cs="Arial"/>
        <w:i/>
        <w:sz w:val="14"/>
        <w:szCs w:val="14"/>
      </w:rPr>
      <w:t>T-1</w:t>
    </w:r>
    <w:r w:rsidR="0074414D">
      <w:rPr>
        <w:rFonts w:ascii="Arial" w:hAnsi="Arial" w:cs="Arial"/>
        <w:i/>
        <w:sz w:val="14"/>
        <w:szCs w:val="14"/>
      </w:rPr>
      <w:t>2</w:t>
    </w:r>
  </w:p>
  <w:p w14:paraId="60F61545" w14:textId="781C0ABC" w:rsidR="00E67A20" w:rsidRDefault="00E67A20" w:rsidP="00E67A20">
    <w:pPr>
      <w:pStyle w:val="Header"/>
      <w:ind w:right="-36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74414D">
      <w:rPr>
        <w:rFonts w:ascii="Arial" w:hAnsi="Arial" w:cs="Arial"/>
        <w:i/>
        <w:sz w:val="14"/>
        <w:szCs w:val="14"/>
      </w:rPr>
      <w:t>1</w:t>
    </w:r>
  </w:p>
  <w:p w14:paraId="5B9ADD5E" w14:textId="3B96E9E6" w:rsidR="00D86F25" w:rsidRPr="00E67A20" w:rsidRDefault="0074414D" w:rsidP="00E67A20">
    <w:pPr>
      <w:pStyle w:val="Header"/>
      <w:tabs>
        <w:tab w:val="clear" w:pos="9360"/>
      </w:tabs>
      <w:ind w:right="-360"/>
      <w:jc w:val="right"/>
    </w:pPr>
    <w:r>
      <w:rPr>
        <w:rFonts w:ascii="Arial" w:hAnsi="Arial" w:cs="Arial"/>
        <w:i/>
        <w:sz w:val="14"/>
        <w:szCs w:val="14"/>
      </w:rPr>
      <w:t>14-Oct-2024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F1971"/>
    <w:multiLevelType w:val="hybridMultilevel"/>
    <w:tmpl w:val="82D24D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35AA5"/>
    <w:multiLevelType w:val="hybridMultilevel"/>
    <w:tmpl w:val="104C87C4"/>
    <w:lvl w:ilvl="0" w:tplc="3D707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C70CAE"/>
    <w:multiLevelType w:val="multilevel"/>
    <w:tmpl w:val="B58E9E5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511"/>
    <w:rsid w:val="00012066"/>
    <w:rsid w:val="0004585F"/>
    <w:rsid w:val="00061957"/>
    <w:rsid w:val="001B2B5A"/>
    <w:rsid w:val="001D455D"/>
    <w:rsid w:val="0023239B"/>
    <w:rsid w:val="00260F06"/>
    <w:rsid w:val="002F7264"/>
    <w:rsid w:val="003240B9"/>
    <w:rsid w:val="00351BBF"/>
    <w:rsid w:val="0042360A"/>
    <w:rsid w:val="00481185"/>
    <w:rsid w:val="00506B09"/>
    <w:rsid w:val="00520CB8"/>
    <w:rsid w:val="00577B0D"/>
    <w:rsid w:val="006D01C8"/>
    <w:rsid w:val="006F61D2"/>
    <w:rsid w:val="0072689D"/>
    <w:rsid w:val="0074414D"/>
    <w:rsid w:val="008146C6"/>
    <w:rsid w:val="008F1824"/>
    <w:rsid w:val="00941C79"/>
    <w:rsid w:val="0096723C"/>
    <w:rsid w:val="00A77E13"/>
    <w:rsid w:val="00AF69D1"/>
    <w:rsid w:val="00B52511"/>
    <w:rsid w:val="00BE38FC"/>
    <w:rsid w:val="00BF4AB0"/>
    <w:rsid w:val="00C40C7F"/>
    <w:rsid w:val="00C92C26"/>
    <w:rsid w:val="00CA343B"/>
    <w:rsid w:val="00CB43D4"/>
    <w:rsid w:val="00D324F7"/>
    <w:rsid w:val="00D5714B"/>
    <w:rsid w:val="00D86F25"/>
    <w:rsid w:val="00E67A20"/>
    <w:rsid w:val="00E7613A"/>
    <w:rsid w:val="00EC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A537E1"/>
  <w15:chartTrackingRefBased/>
  <w15:docId w15:val="{1145B60B-0E5C-4214-8D7A-F97E6E43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F25"/>
  </w:style>
  <w:style w:type="paragraph" w:styleId="Footer">
    <w:name w:val="footer"/>
    <w:basedOn w:val="Normal"/>
    <w:link w:val="FooterChar"/>
    <w:uiPriority w:val="99"/>
    <w:unhideWhenUsed/>
    <w:rsid w:val="00D86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F25"/>
  </w:style>
  <w:style w:type="paragraph" w:styleId="ListParagraph">
    <w:name w:val="List Paragraph"/>
    <w:basedOn w:val="Normal"/>
    <w:uiPriority w:val="34"/>
    <w:qFormat/>
    <w:rsid w:val="00520C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11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8\Desktop\Forms\ACADEMIC%20AFFAIRS\Internship\OJT%20FORMS\15%20On-The-Job%20Training%20Release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15 On-The-Job Training Release Form.dot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4</cp:revision>
  <cp:lastPrinted>2017-02-15T01:37:00Z</cp:lastPrinted>
  <dcterms:created xsi:type="dcterms:W3CDTF">2024-04-30T04:14:00Z</dcterms:created>
  <dcterms:modified xsi:type="dcterms:W3CDTF">2024-10-11T04:49:00Z</dcterms:modified>
</cp:coreProperties>
</file>