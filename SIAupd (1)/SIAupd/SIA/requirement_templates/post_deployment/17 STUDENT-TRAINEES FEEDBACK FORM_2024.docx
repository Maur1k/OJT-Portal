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606"/>
        <w:gridCol w:w="3418"/>
        <w:gridCol w:w="1115"/>
        <w:gridCol w:w="1108"/>
        <w:gridCol w:w="1118"/>
        <w:gridCol w:w="1119"/>
        <w:gridCol w:w="1119"/>
      </w:tblGrid>
      <w:tr w:rsidR="00DA48E8" w:rsidRPr="00D50615" w14:paraId="21AAFD01" w14:textId="77777777" w:rsidTr="00B17BA7">
        <w:trPr>
          <w:trHeight w:val="1166"/>
          <w:jc w:val="center"/>
        </w:trPr>
        <w:tc>
          <w:tcPr>
            <w:tcW w:w="1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6A5B52" w14:textId="77777777" w:rsidR="00DA48E8" w:rsidRPr="00D50615" w:rsidRDefault="00B17BA7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5B50C497" wp14:editId="4492B24B">
                  <wp:extent cx="781050" cy="781050"/>
                  <wp:effectExtent l="0" t="0" r="0" b="0"/>
                  <wp:docPr id="5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3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3E13FB" w14:textId="77777777" w:rsidR="000A2936" w:rsidRPr="00D50615" w:rsidRDefault="002F0858" w:rsidP="00D50615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50615">
              <w:rPr>
                <w:rFonts w:ascii="Arial" w:hAnsi="Arial" w:cs="Arial"/>
                <w:b/>
                <w:sz w:val="32"/>
                <w:szCs w:val="32"/>
              </w:rPr>
              <w:t>STUDENT-</w:t>
            </w:r>
            <w:r w:rsidR="00822715">
              <w:rPr>
                <w:rFonts w:ascii="Arial" w:hAnsi="Arial" w:cs="Arial"/>
                <w:b/>
                <w:sz w:val="32"/>
                <w:szCs w:val="32"/>
              </w:rPr>
              <w:t>INTERN</w:t>
            </w:r>
            <w:r w:rsidRPr="00D50615">
              <w:rPr>
                <w:rFonts w:ascii="Arial" w:hAnsi="Arial" w:cs="Arial"/>
                <w:b/>
                <w:sz w:val="32"/>
                <w:szCs w:val="32"/>
              </w:rPr>
              <w:t>’S</w:t>
            </w:r>
            <w:r w:rsidR="001250DE" w:rsidRPr="00D50615">
              <w:rPr>
                <w:rFonts w:ascii="Arial" w:hAnsi="Arial" w:cs="Arial"/>
                <w:b/>
                <w:sz w:val="32"/>
                <w:szCs w:val="32"/>
              </w:rPr>
              <w:t xml:space="preserve"> FEEDBACK FORM</w:t>
            </w:r>
          </w:p>
          <w:p w14:paraId="4C4B5CEC" w14:textId="77777777" w:rsidR="00D262A1" w:rsidRDefault="00D262A1" w:rsidP="00D5061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0615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7791710D" w14:textId="0CDBC30B" w:rsidR="00634FD4" w:rsidRPr="00D50615" w:rsidRDefault="00634FD4" w:rsidP="00D50615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B79DC">
              <w:rPr>
                <w:rFonts w:ascii="Arial" w:hAnsi="Arial" w:cs="Arial"/>
                <w:sz w:val="14"/>
                <w:szCs w:val="14"/>
              </w:rPr>
              <w:t>_________ Campus</w:t>
            </w:r>
          </w:p>
        </w:tc>
      </w:tr>
      <w:tr w:rsidR="00970CB5" w:rsidRPr="00D50615" w14:paraId="222C2B53" w14:textId="77777777" w:rsidTr="00184EF7">
        <w:trPr>
          <w:trHeight w:val="284"/>
          <w:jc w:val="center"/>
        </w:trPr>
        <w:tc>
          <w:tcPr>
            <w:tcW w:w="205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7B8DDD0" w14:textId="77777777" w:rsidR="00970CB5" w:rsidRPr="00D50615" w:rsidRDefault="00184EF7" w:rsidP="0082271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 OF STUDENT-</w:t>
            </w:r>
            <w:r w:rsidR="00822715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8997" w:type="dxa"/>
            <w:gridSpan w:val="6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225538" w14:textId="77777777" w:rsidR="00970CB5" w:rsidRPr="00D50615" w:rsidRDefault="00970CB5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776E505D" w14:textId="77777777" w:rsidTr="00184EF7">
        <w:trPr>
          <w:trHeight w:val="284"/>
          <w:jc w:val="center"/>
        </w:trPr>
        <w:tc>
          <w:tcPr>
            <w:tcW w:w="205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6CACC" w14:textId="77777777" w:rsidR="00970CB5" w:rsidRPr="00D50615" w:rsidRDefault="002F0858" w:rsidP="00D5061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50615">
              <w:rPr>
                <w:rFonts w:ascii="Arial" w:hAnsi="Arial" w:cs="Arial"/>
                <w:b/>
                <w:sz w:val="16"/>
                <w:szCs w:val="16"/>
              </w:rPr>
              <w:t>COURSE</w:t>
            </w:r>
          </w:p>
        </w:tc>
        <w:tc>
          <w:tcPr>
            <w:tcW w:w="8997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1EBE11" w14:textId="77777777" w:rsidR="00970CB5" w:rsidRPr="00D50615" w:rsidRDefault="00970CB5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0858" w:rsidRPr="00D50615" w14:paraId="6607BCBA" w14:textId="77777777" w:rsidTr="00184EF7">
        <w:trPr>
          <w:trHeight w:val="284"/>
          <w:jc w:val="center"/>
        </w:trPr>
        <w:tc>
          <w:tcPr>
            <w:tcW w:w="205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DF6D8" w14:textId="77777777" w:rsidR="002F0858" w:rsidRPr="00D50615" w:rsidRDefault="002F0858" w:rsidP="00D5061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50615">
              <w:rPr>
                <w:rFonts w:ascii="Arial" w:hAnsi="Arial" w:cs="Arial"/>
                <w:b/>
                <w:sz w:val="16"/>
                <w:szCs w:val="16"/>
              </w:rPr>
              <w:t>DEPARTMENT</w:t>
            </w:r>
          </w:p>
        </w:tc>
        <w:tc>
          <w:tcPr>
            <w:tcW w:w="8997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3AE6F" w14:textId="77777777" w:rsidR="002F0858" w:rsidRPr="00D50615" w:rsidRDefault="002F0858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0858" w:rsidRPr="00D50615" w14:paraId="792AB302" w14:textId="77777777" w:rsidTr="00184EF7">
        <w:trPr>
          <w:trHeight w:val="284"/>
          <w:jc w:val="center"/>
        </w:trPr>
        <w:tc>
          <w:tcPr>
            <w:tcW w:w="2055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14B2" w14:textId="77777777" w:rsidR="002F0858" w:rsidRPr="00D50615" w:rsidRDefault="002F0858" w:rsidP="00D5061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D50615">
              <w:rPr>
                <w:rFonts w:ascii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8997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6C470" w14:textId="77777777" w:rsidR="002F0858" w:rsidRPr="00D50615" w:rsidRDefault="002F0858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3E4596FB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F31DEE1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50615">
              <w:rPr>
                <w:rFonts w:ascii="Arial" w:hAnsi="Arial" w:cs="Arial"/>
                <w:b/>
                <w:sz w:val="16"/>
                <w:szCs w:val="16"/>
              </w:rPr>
              <w:t>CRITERIA</w:t>
            </w:r>
            <w:bookmarkStart w:id="0" w:name="_GoBack"/>
            <w:bookmarkEnd w:id="0"/>
          </w:p>
        </w:tc>
        <w:tc>
          <w:tcPr>
            <w:tcW w:w="111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403C38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Strongly Agree</w:t>
            </w:r>
          </w:p>
        </w:tc>
        <w:tc>
          <w:tcPr>
            <w:tcW w:w="110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653326B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Agree</w:t>
            </w:r>
          </w:p>
        </w:tc>
        <w:tc>
          <w:tcPr>
            <w:tcW w:w="11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0C2194C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Neither Agree nor Disagree</w:t>
            </w:r>
          </w:p>
        </w:tc>
        <w:tc>
          <w:tcPr>
            <w:tcW w:w="111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1515E23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Disagree</w:t>
            </w:r>
          </w:p>
        </w:tc>
        <w:tc>
          <w:tcPr>
            <w:tcW w:w="111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95435A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Strongly Disagree</w:t>
            </w:r>
          </w:p>
        </w:tc>
      </w:tr>
      <w:tr w:rsidR="00970CB5" w:rsidRPr="00D50615" w14:paraId="6A4675CA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DF95F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My training is aligned with my field of specialization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14715A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4D5A3F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8BE07B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2F8DFF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675C22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0CBA4D84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C21C6E3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My training is challenging.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D7B9A6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F9DE36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CE8D57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1126A3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040180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478788FF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23C7567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I have opportunities for learning.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70CFF4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E68DD2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DB8462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728E4D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C9EC9F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4973E447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59F7495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I am aware with the policies of the company.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4838B8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B4B45A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779B70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93011C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9E7ED1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2DA9BFB2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E095526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I have a positive working relationship with my supervisor and other employees of the company.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149F72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35B000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ADFD2B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D61631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1E18C9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6D032E87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42BDFFC" w14:textId="77777777" w:rsidR="00970CB5" w:rsidRPr="00D50615" w:rsidRDefault="001A7FCC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I am aware of the risks and hazards of my working environment.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3CBBF7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03980B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ECC95E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F61727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324AF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D50615" w14:paraId="16938DB5" w14:textId="77777777" w:rsidTr="00B17BA7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1CF2E5" w14:textId="77777777" w:rsidR="00970CB5" w:rsidRPr="00D50615" w:rsidRDefault="001A7FCC" w:rsidP="008227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0615">
              <w:rPr>
                <w:rFonts w:ascii="Arial" w:hAnsi="Arial" w:cs="Arial"/>
                <w:sz w:val="16"/>
                <w:szCs w:val="16"/>
              </w:rPr>
              <w:t>My department is committed to ensuring the health and safety of its student-</w:t>
            </w:r>
            <w:r w:rsidR="00822715">
              <w:rPr>
                <w:rFonts w:ascii="Arial" w:hAnsi="Arial" w:cs="Arial"/>
                <w:sz w:val="16"/>
                <w:szCs w:val="16"/>
              </w:rPr>
              <w:t>intern</w:t>
            </w:r>
            <w:r w:rsidRPr="00D50615">
              <w:rPr>
                <w:rFonts w:ascii="Arial" w:hAnsi="Arial" w:cs="Arial"/>
                <w:sz w:val="16"/>
                <w:szCs w:val="16"/>
              </w:rPr>
              <w:t>s.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9F0CCA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BA73CE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9782E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846E74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E27A5" w14:textId="77777777" w:rsidR="00970CB5" w:rsidRPr="00D50615" w:rsidRDefault="00970CB5" w:rsidP="00D5061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17BA7" w:rsidRPr="00D50615" w14:paraId="62B300B1" w14:textId="77777777" w:rsidTr="00184EF7">
        <w:trPr>
          <w:trHeight w:val="3270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5B0050A" w14:textId="77777777" w:rsidR="00B17BA7" w:rsidRPr="00D50615" w:rsidRDefault="00B17BA7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CBE1185" w14:textId="77777777" w:rsidR="00B17BA7" w:rsidRPr="00D50615" w:rsidRDefault="00B17BA7" w:rsidP="00D5061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PROBLEMS MET:</w:t>
            </w:r>
          </w:p>
        </w:tc>
      </w:tr>
      <w:tr w:rsidR="00B17BA7" w:rsidRPr="00D50615" w14:paraId="7A894470" w14:textId="77777777" w:rsidTr="00184EF7">
        <w:trPr>
          <w:trHeight w:val="3165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82E7D4A" w14:textId="77777777" w:rsidR="00B17BA7" w:rsidRPr="00B17BA7" w:rsidRDefault="00B17BA7" w:rsidP="00B17BA7">
            <w:pPr>
              <w:spacing w:before="120"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B17BA7">
              <w:rPr>
                <w:rFonts w:ascii="Arial" w:hAnsi="Arial" w:cs="Arial"/>
                <w:b/>
                <w:sz w:val="16"/>
                <w:szCs w:val="16"/>
              </w:rPr>
              <w:t>OTHER CONCERNS:</w:t>
            </w:r>
          </w:p>
        </w:tc>
      </w:tr>
      <w:tr w:rsidR="00CE02D9" w:rsidRPr="00D50615" w14:paraId="2AD31B55" w14:textId="77777777" w:rsidTr="00184EF7">
        <w:trPr>
          <w:trHeight w:val="242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13849B" w14:textId="77777777" w:rsidR="00CE02D9" w:rsidRPr="00D50615" w:rsidRDefault="00B17BA7" w:rsidP="00D5061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ACEAE21" wp14:editId="75FAFB6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324485</wp:posOffset>
                      </wp:positionV>
                      <wp:extent cx="2229485" cy="745490"/>
                      <wp:effectExtent l="0" t="0" r="0" b="0"/>
                      <wp:wrapTopAndBottom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7454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945EA5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06FFE17F" w14:textId="77777777" w:rsidR="00CE02D9" w:rsidRDefault="001A7FCC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Signature of Student-</w:t>
                                  </w:r>
                                  <w:r w:rsidR="00822715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Intern</w:t>
                                  </w:r>
                                </w:p>
                                <w:p w14:paraId="217A7ADD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72C82CD3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46C91DE" w14:textId="77777777" w:rsidR="00CE02D9" w:rsidRPr="001624D2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CEAE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25.55pt;width:175.55pt;height:58.7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" filled="f" stroked="f" strokeweight=".5pt">
                      <v:textbox>
                        <w:txbxContent>
                          <w:p w14:paraId="70945EA5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06FFE17F" w14:textId="77777777" w:rsidR="00CE02D9" w:rsidRDefault="001A7FCC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Signature of Student-</w:t>
                            </w:r>
                            <w:r w:rsidR="00822715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  <w:p w14:paraId="217A7ADD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72C82CD3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46C91DE" w14:textId="77777777" w:rsidR="00CE02D9" w:rsidRPr="001624D2" w:rsidRDefault="00CE02D9" w:rsidP="00CE02D9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</w:p>
        </w:tc>
      </w:tr>
    </w:tbl>
    <w:p w14:paraId="7FCC4A71" w14:textId="77777777" w:rsidR="0084212C" w:rsidRDefault="0084212C"/>
    <w:sectPr w:rsidR="0084212C" w:rsidSect="00C53C28">
      <w:headerReference w:type="default" r:id="rId7"/>
      <w:pgSz w:w="11907" w:h="16839" w:code="9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DD4FB" w14:textId="77777777" w:rsidR="00AF5699" w:rsidRDefault="00AF5699" w:rsidP="00D36491">
      <w:pPr>
        <w:spacing w:after="0" w:line="240" w:lineRule="auto"/>
      </w:pPr>
      <w:r>
        <w:separator/>
      </w:r>
    </w:p>
  </w:endnote>
  <w:endnote w:type="continuationSeparator" w:id="0">
    <w:p w14:paraId="225CEDA3" w14:textId="77777777" w:rsidR="00AF5699" w:rsidRDefault="00AF5699" w:rsidP="00D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7CE67" w14:textId="77777777" w:rsidR="00AF5699" w:rsidRDefault="00AF5699" w:rsidP="00D36491">
      <w:pPr>
        <w:spacing w:after="0" w:line="240" w:lineRule="auto"/>
      </w:pPr>
      <w:r>
        <w:separator/>
      </w:r>
    </w:p>
  </w:footnote>
  <w:footnote w:type="continuationSeparator" w:id="0">
    <w:p w14:paraId="72D17E8B" w14:textId="77777777" w:rsidR="00AF5699" w:rsidRDefault="00AF5699" w:rsidP="00D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6042" w14:textId="0D82D5A1" w:rsidR="00D262A1" w:rsidRDefault="00CE5BF6" w:rsidP="00D262A1">
    <w:pPr>
      <w:pStyle w:val="Header"/>
      <w:ind w:right="-9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F451D2">
      <w:rPr>
        <w:rFonts w:ascii="Arial" w:hAnsi="Arial" w:cs="Arial"/>
        <w:i/>
        <w:sz w:val="14"/>
        <w:szCs w:val="14"/>
      </w:rPr>
      <w:t>T-</w:t>
    </w:r>
    <w:r w:rsidR="004B79DC">
      <w:rPr>
        <w:rFonts w:ascii="Arial" w:hAnsi="Arial" w:cs="Arial"/>
        <w:i/>
        <w:sz w:val="14"/>
        <w:szCs w:val="14"/>
      </w:rPr>
      <w:t>17</w:t>
    </w:r>
  </w:p>
  <w:p w14:paraId="08C0C1C9" w14:textId="0B3DEC28" w:rsidR="00D262A1" w:rsidRDefault="00D262A1" w:rsidP="00D262A1">
    <w:pPr>
      <w:pStyle w:val="Header"/>
      <w:ind w:right="-9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4B79DC">
      <w:rPr>
        <w:rFonts w:ascii="Arial" w:hAnsi="Arial" w:cs="Arial"/>
        <w:i/>
        <w:sz w:val="14"/>
        <w:szCs w:val="14"/>
      </w:rPr>
      <w:t>1</w:t>
    </w:r>
  </w:p>
  <w:p w14:paraId="65D6EE98" w14:textId="69C4FCAD" w:rsidR="00D36491" w:rsidRPr="00D262A1" w:rsidRDefault="004B79DC" w:rsidP="00D262A1">
    <w:pPr>
      <w:pStyle w:val="Header"/>
      <w:ind w:right="-90"/>
      <w:jc w:val="right"/>
    </w:pPr>
    <w:r>
      <w:rPr>
        <w:rFonts w:ascii="Arial" w:hAnsi="Arial" w:cs="Arial"/>
        <w:i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BA7"/>
    <w:rsid w:val="000A2936"/>
    <w:rsid w:val="000C5BA0"/>
    <w:rsid w:val="001250DE"/>
    <w:rsid w:val="00184EF7"/>
    <w:rsid w:val="001A5324"/>
    <w:rsid w:val="001A7FCC"/>
    <w:rsid w:val="002516BC"/>
    <w:rsid w:val="002F0858"/>
    <w:rsid w:val="003240B9"/>
    <w:rsid w:val="00351BBF"/>
    <w:rsid w:val="003E3C1B"/>
    <w:rsid w:val="003F3B14"/>
    <w:rsid w:val="004B79DC"/>
    <w:rsid w:val="004C1D7F"/>
    <w:rsid w:val="0057312D"/>
    <w:rsid w:val="00590806"/>
    <w:rsid w:val="005B13CB"/>
    <w:rsid w:val="00600B0F"/>
    <w:rsid w:val="00634FD4"/>
    <w:rsid w:val="006A261C"/>
    <w:rsid w:val="007A6AB3"/>
    <w:rsid w:val="00822715"/>
    <w:rsid w:val="0084212C"/>
    <w:rsid w:val="00970CB5"/>
    <w:rsid w:val="00A8346E"/>
    <w:rsid w:val="00AF5699"/>
    <w:rsid w:val="00B17BA7"/>
    <w:rsid w:val="00B226EC"/>
    <w:rsid w:val="00C53C28"/>
    <w:rsid w:val="00CE02D9"/>
    <w:rsid w:val="00CE5BF6"/>
    <w:rsid w:val="00D262A1"/>
    <w:rsid w:val="00D36491"/>
    <w:rsid w:val="00D50615"/>
    <w:rsid w:val="00DA48E8"/>
    <w:rsid w:val="00EF4678"/>
    <w:rsid w:val="00F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346A"/>
  <w15:chartTrackingRefBased/>
  <w15:docId w15:val="{7ED55BB2-B658-4B62-83E6-62DAC657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D26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262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22%20Student-Trainee's%20Feedback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22 Student-Trainee's Feedback Form.dot</Template>
  <TotalTime>15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10</cp:revision>
  <cp:lastPrinted>2017-02-23T03:00:00Z</cp:lastPrinted>
  <dcterms:created xsi:type="dcterms:W3CDTF">2024-04-30T05:28:00Z</dcterms:created>
  <dcterms:modified xsi:type="dcterms:W3CDTF">2024-10-11T05:01:00Z</dcterms:modified>
</cp:coreProperties>
</file>