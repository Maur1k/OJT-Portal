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1109"/>
        <w:gridCol w:w="3146"/>
        <w:gridCol w:w="1082"/>
        <w:gridCol w:w="490"/>
        <w:gridCol w:w="830"/>
        <w:gridCol w:w="2946"/>
      </w:tblGrid>
      <w:tr w:rsidR="00DA48E8" w:rsidRPr="00653819" w14:paraId="1E003E69" w14:textId="77777777" w:rsidTr="00FC1278">
        <w:trPr>
          <w:trHeight w:val="1166"/>
          <w:jc w:val="center"/>
        </w:trPr>
        <w:tc>
          <w:tcPr>
            <w:tcW w:w="1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127FB" w14:textId="77777777" w:rsidR="00DA48E8" w:rsidRPr="00653819" w:rsidRDefault="00FC1278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363088BD" wp14:editId="7EFA94A5">
                  <wp:extent cx="781050" cy="781050"/>
                  <wp:effectExtent l="0" t="0" r="0" b="0"/>
                  <wp:docPr id="2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3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79A9C" w14:textId="77777777" w:rsidR="00DA48E8" w:rsidRPr="00653819" w:rsidRDefault="00932436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653819">
              <w:rPr>
                <w:rFonts w:ascii="Arial" w:hAnsi="Arial" w:cs="Arial"/>
                <w:b/>
                <w:sz w:val="32"/>
                <w:szCs w:val="32"/>
              </w:rPr>
              <w:t>INTERNSHIP</w:t>
            </w:r>
            <w:r w:rsidR="00FC7154" w:rsidRPr="00653819">
              <w:rPr>
                <w:rFonts w:ascii="Arial" w:hAnsi="Arial" w:cs="Arial"/>
                <w:b/>
                <w:sz w:val="32"/>
                <w:szCs w:val="32"/>
              </w:rPr>
              <w:t xml:space="preserve"> EVALUATION FORM</w:t>
            </w:r>
          </w:p>
          <w:p w14:paraId="14F7D722" w14:textId="77777777" w:rsidR="00790E67" w:rsidRDefault="00790E67" w:rsidP="00653819">
            <w:pPr>
              <w:spacing w:before="6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53819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2F52FEA8" w14:textId="6542A6A8" w:rsidR="00FB375B" w:rsidRPr="00653819" w:rsidRDefault="00FB375B" w:rsidP="00653819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880C8E">
              <w:rPr>
                <w:rFonts w:ascii="Arial" w:hAnsi="Arial" w:cs="Arial"/>
                <w:sz w:val="14"/>
                <w:szCs w:val="14"/>
              </w:rPr>
              <w:t>_________Campus</w:t>
            </w:r>
          </w:p>
        </w:tc>
      </w:tr>
      <w:tr w:rsidR="00FC7154" w:rsidRPr="00653819" w14:paraId="2F1CB611" w14:textId="77777777" w:rsidTr="00653819">
        <w:trPr>
          <w:trHeight w:val="476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6711A6" w14:textId="77777777" w:rsidR="00FC7154" w:rsidRPr="00653819" w:rsidRDefault="00FC7154" w:rsidP="005F4AE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 xml:space="preserve">This form is to be completed by the host company or a designated supervisor. This form shall be completed and submitted to the office of Campus </w:t>
            </w:r>
            <w:r w:rsidR="005F4AEC">
              <w:rPr>
                <w:rFonts w:ascii="Arial" w:hAnsi="Arial" w:cs="Arial"/>
                <w:sz w:val="16"/>
                <w:szCs w:val="16"/>
              </w:rPr>
              <w:t>Internship</w:t>
            </w:r>
            <w:r w:rsidRPr="00653819">
              <w:rPr>
                <w:rFonts w:ascii="Arial" w:hAnsi="Arial" w:cs="Arial"/>
                <w:sz w:val="16"/>
                <w:szCs w:val="16"/>
              </w:rPr>
              <w:t xml:space="preserve"> Coordinator and </w:t>
            </w:r>
            <w:r w:rsidR="005F4AEC">
              <w:rPr>
                <w:rFonts w:ascii="Arial" w:hAnsi="Arial" w:cs="Arial"/>
                <w:sz w:val="16"/>
                <w:szCs w:val="16"/>
              </w:rPr>
              <w:t xml:space="preserve">Internship </w:t>
            </w:r>
            <w:r w:rsidRPr="00653819">
              <w:rPr>
                <w:rFonts w:ascii="Arial" w:hAnsi="Arial" w:cs="Arial"/>
                <w:sz w:val="16"/>
                <w:szCs w:val="16"/>
              </w:rPr>
              <w:t>/</w:t>
            </w:r>
            <w:r w:rsidR="005F4A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53819">
              <w:rPr>
                <w:rFonts w:ascii="Arial" w:hAnsi="Arial" w:cs="Arial"/>
                <w:sz w:val="16"/>
                <w:szCs w:val="16"/>
              </w:rPr>
              <w:t>Practicum Subject Instructor upon completion of _____ training hours.</w:t>
            </w:r>
          </w:p>
        </w:tc>
      </w:tr>
      <w:tr w:rsidR="003403D4" w:rsidRPr="00653819" w14:paraId="259072AA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817CD2" w14:textId="77777777" w:rsidR="003403D4" w:rsidRPr="00653819" w:rsidRDefault="003403D4" w:rsidP="005F4AEC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NAME OF STUDENT</w:t>
            </w:r>
            <w:r w:rsidR="00D27753"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="005F4AEC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8494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9E6B8B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403D4" w:rsidRPr="00653819" w14:paraId="702DA618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B9BF5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NAME OF COMPANY</w:t>
            </w:r>
            <w:r w:rsidR="00D27753">
              <w:rPr>
                <w:rFonts w:ascii="Arial" w:hAnsi="Arial" w:cs="Arial"/>
                <w:b/>
                <w:sz w:val="16"/>
                <w:szCs w:val="16"/>
              </w:rPr>
              <w:t xml:space="preserve"> / FIRM / AGENCY</w:t>
            </w:r>
          </w:p>
        </w:tc>
        <w:tc>
          <w:tcPr>
            <w:tcW w:w="8494" w:type="dxa"/>
            <w:gridSpan w:val="5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AC252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403D4" w:rsidRPr="00653819" w14:paraId="169C5E88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9CC8C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COMPANY ADDRESS</w:t>
            </w:r>
          </w:p>
        </w:tc>
        <w:tc>
          <w:tcPr>
            <w:tcW w:w="8494" w:type="dxa"/>
            <w:gridSpan w:val="5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8EB02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403D4" w:rsidRPr="00653819" w14:paraId="7FC9EDFC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E340BB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DATE STARTED</w:t>
            </w:r>
          </w:p>
        </w:tc>
        <w:tc>
          <w:tcPr>
            <w:tcW w:w="4228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6F7B0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2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8E5CB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DATE ENDED</w:t>
            </w:r>
          </w:p>
        </w:tc>
        <w:tc>
          <w:tcPr>
            <w:tcW w:w="294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461D5" w14:textId="77777777" w:rsidR="003403D4" w:rsidRPr="00653819" w:rsidRDefault="003403D4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403D4" w:rsidRPr="00653819" w14:paraId="4097F45D" w14:textId="77777777" w:rsidTr="00653819">
        <w:trPr>
          <w:trHeight w:val="647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BD2F0" w14:textId="77777777" w:rsidR="003403D4" w:rsidRPr="00653819" w:rsidRDefault="003403D4" w:rsidP="005F4AE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INSTRUCTIONS: Evaluate Student-</w:t>
            </w:r>
            <w:r w:rsidR="005F4AEC">
              <w:rPr>
                <w:rFonts w:ascii="Arial" w:hAnsi="Arial" w:cs="Arial"/>
                <w:sz w:val="16"/>
                <w:szCs w:val="16"/>
              </w:rPr>
              <w:t>Intern</w:t>
            </w:r>
            <w:r w:rsidRPr="00653819">
              <w:rPr>
                <w:rFonts w:ascii="Arial" w:hAnsi="Arial" w:cs="Arial"/>
                <w:sz w:val="16"/>
                <w:szCs w:val="16"/>
              </w:rPr>
              <w:t xml:space="preserve"> fairly and honestly based on his/her performance considering their time in the trade. Rate all 8 competencies below. There are criteria under each competency. Please rate by encircling the appropriate number that best describes the extent of the performance o</w:t>
            </w:r>
            <w:r w:rsidR="00263E8C" w:rsidRPr="00653819">
              <w:rPr>
                <w:rFonts w:ascii="Arial" w:hAnsi="Arial" w:cs="Arial"/>
                <w:sz w:val="16"/>
                <w:szCs w:val="16"/>
              </w:rPr>
              <w:t>f</w:t>
            </w:r>
            <w:r w:rsidRPr="00653819">
              <w:rPr>
                <w:rFonts w:ascii="Arial" w:hAnsi="Arial" w:cs="Arial"/>
                <w:sz w:val="16"/>
                <w:szCs w:val="16"/>
              </w:rPr>
              <w:t xml:space="preserve"> the Student-</w:t>
            </w:r>
            <w:r w:rsidR="005F4AEC">
              <w:rPr>
                <w:rFonts w:ascii="Arial" w:hAnsi="Arial" w:cs="Arial"/>
                <w:sz w:val="16"/>
                <w:szCs w:val="16"/>
              </w:rPr>
              <w:t xml:space="preserve"> Intern</w:t>
            </w:r>
            <w:r w:rsidRPr="0065381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8232FF" w:rsidRPr="00653819" w14:paraId="0E4531CA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0866FF3" w14:textId="77777777" w:rsidR="008232FF" w:rsidRPr="00653819" w:rsidRDefault="008232FF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COMPETENCY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0818C40" w14:textId="77777777" w:rsidR="008232FF" w:rsidRPr="00653819" w:rsidRDefault="008232FF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8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EE5E52" w14:textId="77777777" w:rsidR="008232FF" w:rsidRPr="00653819" w:rsidRDefault="008232FF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294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55F49" w14:textId="77777777" w:rsidR="008232FF" w:rsidRPr="00653819" w:rsidRDefault="008232FF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REMARKS</w:t>
            </w:r>
          </w:p>
        </w:tc>
      </w:tr>
      <w:tr w:rsidR="00300F35" w:rsidRPr="00653819" w14:paraId="55DBF59B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3C3B0" w14:textId="77777777" w:rsidR="00300F35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A. </w:t>
            </w:r>
            <w:r w:rsidR="00300F35" w:rsidRPr="00653819">
              <w:rPr>
                <w:rFonts w:ascii="Arial" w:hAnsi="Arial" w:cs="Arial"/>
                <w:b/>
                <w:sz w:val="16"/>
                <w:szCs w:val="16"/>
              </w:rPr>
              <w:t>ABILITY TO LEARN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2C6FE58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Grasps new ideas quickly, can readily apply knowledge to new situations, flexible problem solver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71853C8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2E305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5851472E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A1D63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6BF65640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Learns quickly, applies past experiences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457B5AE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1CBB9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2721D4AF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49AC9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452DA27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Usually understands instructions; usually has good judgment and reasoning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987C86E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121FE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5DE9EBDE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8F505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F0CAA8B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Slow to grasp concepts, sometimes does not remember important facts and procedures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3F75549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B39B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4396AD5C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A8415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87A01B5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Does not easily understand; needs repeated instructions on the same tasks.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BA03BC5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1C530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4B8534C6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5840F" w14:textId="77777777" w:rsidR="00300F35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B. </w:t>
            </w:r>
            <w:r w:rsidR="00300F35" w:rsidRPr="00653819">
              <w:rPr>
                <w:rFonts w:ascii="Arial" w:hAnsi="Arial" w:cs="Arial"/>
                <w:b/>
                <w:sz w:val="16"/>
                <w:szCs w:val="16"/>
              </w:rPr>
              <w:t>WORK ATTITUDE (15%)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B27DA90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Possesses a positive perspective; always upbeat and ready to work; a pleasure to work with; always reports to work ahead of time without any absences and tardiness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2F8991C" w14:textId="77777777" w:rsidR="00300F35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69600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247FDAE9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6614D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70FAADA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Accepts all work assignments; rarely complains; communicates well with superiors and coworkers; observes regularity and punctuality in attendance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F1A4BE7" w14:textId="77777777" w:rsidR="00300F35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DECD89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5FE4F320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DE3D3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21A04EC" w14:textId="77777777" w:rsidR="00300F35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Takes setback in strides; pleasant and cooperative in most situations; reports to work on time with minimal absences or tardiness.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B3BA174" w14:textId="77777777" w:rsidR="00300F35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DE989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55B019A4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1F7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1685DC9" w14:textId="77777777" w:rsidR="00300F35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Complains that many things are unfair, a whiner; reports to work but sometimes tardy and absent.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BE2C802" w14:textId="77777777" w:rsidR="00300F35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F9BFE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0F35" w:rsidRPr="00653819" w14:paraId="02625C27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49586" w14:textId="77777777" w:rsidR="00300F35" w:rsidRPr="00653819" w:rsidRDefault="00300F35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9791390" w14:textId="77777777" w:rsidR="00300F35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Continually gripes about work assignments; disturbs others; uncooperative; temperamental; frequent absences or tardiness.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4F06C01" w14:textId="77777777" w:rsidR="00300F35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C4366" w14:textId="77777777" w:rsidR="00300F35" w:rsidRPr="00653819" w:rsidRDefault="00300F35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5A8C3495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5EB35" w14:textId="77777777" w:rsidR="00D52A53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C. </w:t>
            </w:r>
            <w:r w:rsidR="00D52A53" w:rsidRPr="00653819">
              <w:rPr>
                <w:rFonts w:ascii="Arial" w:hAnsi="Arial" w:cs="Arial"/>
                <w:b/>
                <w:sz w:val="16"/>
                <w:szCs w:val="16"/>
              </w:rPr>
              <w:t>CONDUCT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50CD1C15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Always polite; careful not to offend anyone, maintains proper composure; makes special efforts to be helpful.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7BB3B93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97077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1CDF00B8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A308A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AB4F401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Mostly polite and helpful; recognizes importance of human relationships; rarely losses temper.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B0183FC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1282B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430B141B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5981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415685B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Observes common courtesy but doesn't always recognize opportunities and/or need to be polite or helpful.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4513145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BDF1C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3FD2D46C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F2EF8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089ADCC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Harasses others; occasionally rude, foul language; not sensitive to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CDD2C73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EFA3D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53D7F0A2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FA0B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024446D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Rude; ill mannered; uses obscene language; poor control of emotions; disrespectful to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A61C78F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1C179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3F2CA403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37611A" w14:textId="77777777" w:rsidR="00D52A53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D. </w:t>
            </w:r>
            <w:r w:rsidR="00D52A53" w:rsidRPr="00653819">
              <w:rPr>
                <w:rFonts w:ascii="Arial" w:hAnsi="Arial" w:cs="Arial"/>
                <w:b/>
                <w:sz w:val="16"/>
                <w:szCs w:val="16"/>
              </w:rPr>
              <w:t>MOTIVATION/INITIATIVE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D94EBA6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Curiosity goes beyond immediate job procedures; eager to learn more; works hard.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5212AE6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7B377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596CBF37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E161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537F1B5B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Good knowledge of most procedures; anticipates next steps; goes beyond expectations and prepares ahead.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E495916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B7176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4EC71B1C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08ADB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60BC04A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Asks questions; has adequate degree of knowledge; does routine tasks without prompting; ready with tools.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BDC8A5B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B4BD18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5BBFAAB1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CF66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48C47CE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Does what is told; sometimes anticipates parts of the job; does no more than what is required; seems uninterested at times.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44AB9C2D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34B62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4C53BFC3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43C10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4812401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Never anticipates requirements of any job or procedure; always wants or has to be told what to do; lacks initiatives, needs prodding.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94F0D4F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E6C76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090C7C7E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06DF6" w14:textId="77777777" w:rsidR="00D52A53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E. </w:t>
            </w:r>
            <w:r w:rsidR="00D52A53" w:rsidRPr="00653819">
              <w:rPr>
                <w:rFonts w:ascii="Arial" w:hAnsi="Arial" w:cs="Arial"/>
                <w:b/>
                <w:sz w:val="16"/>
                <w:szCs w:val="16"/>
              </w:rPr>
              <w:t>QUALITY AND ACCURACY OF WORK (20%)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9B75333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Work is very accurate; work meets or exceeds standards; takes pride in his/her work.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8FFCDC2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53343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381E35DA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109782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A9136BB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Does good work; careful; makes very few mistakes; uses good judgment.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FEDA257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9A791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3C31FB6D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4AD4E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2079839F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Work usually meets standard or expectations; needs some extra supervision.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0BB2F05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7BEDD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79A24FFF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767F3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9ABCFF0" w14:textId="77777777" w:rsidR="00D52A53" w:rsidRPr="00653819" w:rsidRDefault="00D52A53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Aims just to get by; careless; some job need to be reworked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0F54EAEE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55D8A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52A53" w:rsidRPr="00653819" w14:paraId="4470B1F1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E3D3CF" w14:textId="77777777" w:rsidR="00D52A53" w:rsidRPr="00653819" w:rsidRDefault="00D52A53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4194DF" w14:textId="77777777" w:rsidR="00D52A53" w:rsidRPr="00653819" w:rsidRDefault="00E416FF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Makes frequent mistakes; wastes materials; lacks mechanical ability; needs constant supervision.</w:t>
            </w:r>
          </w:p>
        </w:tc>
        <w:tc>
          <w:tcPr>
            <w:tcW w:w="8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F925B3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281314" w14:textId="77777777" w:rsidR="00D52A53" w:rsidRPr="00653819" w:rsidRDefault="00D52A53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00AC3CD6" w14:textId="77777777" w:rsidTr="00FC1278">
        <w:trPr>
          <w:trHeight w:val="284"/>
          <w:jc w:val="center"/>
        </w:trPr>
        <w:tc>
          <w:tcPr>
            <w:tcW w:w="255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26755ED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lastRenderedPageBreak/>
              <w:t>COMPETENCY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15823BD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8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D5FDDCD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294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D0101" w14:textId="77777777" w:rsidR="00263E8C" w:rsidRPr="00653819" w:rsidRDefault="00E17D1A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63E8C" w:rsidRPr="00653819">
              <w:rPr>
                <w:rFonts w:ascii="Arial" w:hAnsi="Arial" w:cs="Arial"/>
                <w:b/>
                <w:sz w:val="16"/>
                <w:szCs w:val="16"/>
              </w:rPr>
              <w:t>REMARKS</w:t>
            </w:r>
          </w:p>
        </w:tc>
      </w:tr>
      <w:tr w:rsidR="00263E8C" w:rsidRPr="00653819" w14:paraId="5A3CCFD5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69D6E" w14:textId="77777777" w:rsidR="00263E8C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F. </w:t>
            </w:r>
            <w:r w:rsidR="00263E8C" w:rsidRPr="00653819">
              <w:rPr>
                <w:rFonts w:ascii="Arial" w:hAnsi="Arial" w:cs="Arial"/>
                <w:b/>
                <w:sz w:val="16"/>
                <w:szCs w:val="16"/>
              </w:rPr>
              <w:t>QUANTITY OF WORK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4F26DF1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Highly productive; fast and accurate; when finished with assigned tasks finds others task to advance the job.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3370617C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8AEF4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7F06DF1D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FE0EB2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5286A738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Plans work well; works efficient; gets expected work on time.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2C9E00B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4D18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13160720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AA48C8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0B6F434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Does fair share; looks busy but after finishing a task usually doesn’t look for other tasks that need to be done.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5C336AB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53EC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358B522F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C1E41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4C19655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Does less than expected; does just enough to get by; requires additional oversight.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1B0F1E1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C04A7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6F656F20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DCB4E8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A150E55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Doesn’t plans work; slow; procedures very little; wastes time; continually visiting with others which slows down the work.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4D3BBDB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A8678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6E59A352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50E0C" w14:textId="77777777" w:rsidR="00263E8C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G. </w:t>
            </w:r>
            <w:r w:rsidR="00263E8C" w:rsidRPr="00653819">
              <w:rPr>
                <w:rFonts w:ascii="Arial" w:hAnsi="Arial" w:cs="Arial"/>
                <w:b/>
                <w:sz w:val="16"/>
                <w:szCs w:val="16"/>
              </w:rPr>
              <w:t>SAFETY PRACTICES (15%)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CD899BB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Always places safety first; helps others to be safe; does not take chances which might endangered self and others.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C8E7DB0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8B23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5684F7BD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B7B98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22216B55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Observes safety precautions; uses correct tools and wears appropriate safety apparel.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71F721E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EBBA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26B4B715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0FE34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7AC4E3FC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Usually follows most safety procedures; usually does the job in safe manner.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6E6B253E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0AE8A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2FF70F06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5706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22777C70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Careless, takes shortcuts which can create safety hazards.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CEDA6E2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80FE8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4C8C4166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8278E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37E24C47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 hazard to self and others; potential for putting self and others at risk because of risky and unsafe attitude.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F95038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533AD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606A4449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5BFD2" w14:textId="77777777" w:rsidR="00263E8C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 xml:space="preserve">H. </w:t>
            </w:r>
            <w:r w:rsidR="00263E8C" w:rsidRPr="00653819">
              <w:rPr>
                <w:rFonts w:ascii="Arial" w:hAnsi="Arial" w:cs="Arial"/>
                <w:b/>
                <w:sz w:val="16"/>
                <w:szCs w:val="16"/>
              </w:rPr>
              <w:t>APPEARANCE/HYGIENE (10%)</w:t>
            </w: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468CA5FE" w14:textId="77777777" w:rsidR="00263E8C" w:rsidRPr="00653819" w:rsidRDefault="00F53561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Clothes ideal for work; Appearance and hygiene would be acceptable to costumers and co-trainees/personnel.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1CC8DEC9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946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792DE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43883304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A851A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5F611574" w14:textId="77777777" w:rsidR="00263E8C" w:rsidRPr="00653819" w:rsidRDefault="00F53561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Arrives at work with clothes clean; showered and clean; clothes are proper, protective and safe.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A80E945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1C5A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613E8A62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A05C1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105BAD22" w14:textId="77777777" w:rsidR="00263E8C" w:rsidRPr="00653819" w:rsidRDefault="00F53561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Clothes usually clean and appropriate for job; grooming acceptable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280DBA09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6A617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31404809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FBD20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shd w:val="clear" w:color="auto" w:fill="auto"/>
            <w:vAlign w:val="center"/>
          </w:tcPr>
          <w:p w14:paraId="09174135" w14:textId="77777777" w:rsidR="00263E8C" w:rsidRPr="00653819" w:rsidRDefault="00F53561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Poorly groomed; hair disheveled; clothing barely job appropriate and unkempt.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5C2D33CB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946" w:type="dxa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CCA9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3E8C" w:rsidRPr="00653819" w14:paraId="280BA320" w14:textId="77777777" w:rsidTr="00FC1278">
        <w:trPr>
          <w:trHeight w:val="284"/>
          <w:jc w:val="center"/>
        </w:trPr>
        <w:tc>
          <w:tcPr>
            <w:tcW w:w="255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18568B" w14:textId="77777777" w:rsidR="00263E8C" w:rsidRPr="00653819" w:rsidRDefault="00263E8C" w:rsidP="00653819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BCBABB" w14:textId="77777777" w:rsidR="00263E8C" w:rsidRPr="00653819" w:rsidRDefault="00F53561" w:rsidP="0065381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Generally not presentable: clothes dirty and not appropriate for the job; looks shabby; unclean; smells bad at times.</w:t>
            </w:r>
          </w:p>
        </w:tc>
        <w:tc>
          <w:tcPr>
            <w:tcW w:w="8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548686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4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9C6C8" w14:textId="77777777" w:rsidR="00263E8C" w:rsidRPr="00653819" w:rsidRDefault="00263E8C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3561" w:rsidRPr="00653819" w14:paraId="1D75C6BD" w14:textId="77777777" w:rsidTr="00FC1278">
        <w:trPr>
          <w:trHeight w:val="851"/>
          <w:jc w:val="center"/>
        </w:trPr>
        <w:tc>
          <w:tcPr>
            <w:tcW w:w="810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7DCC81" w14:textId="77777777" w:rsidR="002C3600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b/>
                <w:sz w:val="16"/>
                <w:szCs w:val="16"/>
              </w:rPr>
              <w:t>OJT GRADE</w:t>
            </w:r>
          </w:p>
          <w:p w14:paraId="321B4E73" w14:textId="77777777" w:rsidR="00F53561" w:rsidRPr="00FC1278" w:rsidRDefault="00FC1278" w:rsidP="00653819">
            <w:pPr>
              <w:spacing w:after="0" w:line="240" w:lineRule="auto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6"/>
                <w:szCs w:val="18"/>
                <w:lang w:bidi="en-US"/>
              </w:rPr>
              <w:t xml:space="preserve">= </w:t>
            </w:r>
            <w:r w:rsidRPr="00FC1278">
              <w:rPr>
                <w:rFonts w:ascii="Arial" w:eastAsia="Times New Roman" w:hAnsi="Arial" w:cs="Arial"/>
                <w:sz w:val="16"/>
                <w:szCs w:val="18"/>
                <w:lang w:bidi="en-US"/>
              </w:rPr>
              <w:t>Total Points (A + B + C + D + E + F + G+H x 10) / 50 x 50 + 50</w:t>
            </w:r>
          </w:p>
        </w:tc>
        <w:tc>
          <w:tcPr>
            <w:tcW w:w="2946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9D6698" w14:textId="77777777" w:rsidR="00F53561" w:rsidRPr="00653819" w:rsidRDefault="00F53561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C3600" w:rsidRPr="00653819" w14:paraId="69CD5EF7" w14:textId="77777777" w:rsidTr="00653819">
        <w:trPr>
          <w:trHeight w:val="578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55FB41" w14:textId="77777777" w:rsidR="002C3600" w:rsidRPr="00653819" w:rsidRDefault="002C3600" w:rsidP="0065381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  <w:r w:rsidRPr="00653819"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  <w:t>Please discuss strengths &amp; weaknesses with the student trainee to encourage and motivate improve performance.</w:t>
            </w:r>
          </w:p>
          <w:p w14:paraId="5F94C819" w14:textId="77777777" w:rsidR="002C3600" w:rsidRPr="00653819" w:rsidRDefault="002C3600" w:rsidP="0065381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  <w:t xml:space="preserve">NOTE: </w:t>
            </w:r>
            <w:r w:rsidRPr="00653819">
              <w:rPr>
                <w:rFonts w:ascii="Arial" w:eastAsia="Times New Roman" w:hAnsi="Arial" w:cs="Arial"/>
                <w:sz w:val="16"/>
                <w:szCs w:val="16"/>
                <w:lang w:bidi="en-US"/>
              </w:rPr>
              <w:t>When you terminate a student-trainee for any reason, please check the items below.</w:t>
            </w:r>
          </w:p>
        </w:tc>
      </w:tr>
      <w:tr w:rsidR="002C3600" w:rsidRPr="00653819" w14:paraId="394AA054" w14:textId="77777777" w:rsidTr="00653819">
        <w:trPr>
          <w:trHeight w:val="284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C11B8D" w14:textId="77777777" w:rsidR="002C3600" w:rsidRPr="00653819" w:rsidRDefault="002C3600" w:rsidP="005F4AEC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 w:rsidRPr="00653819">
              <w:rPr>
                <w:rFonts w:ascii="Arial" w:hAnsi="Arial" w:cs="Arial"/>
                <w:i/>
                <w:sz w:val="18"/>
                <w:szCs w:val="18"/>
              </w:rPr>
              <w:t xml:space="preserve">The </w:t>
            </w:r>
            <w:r w:rsidR="005F4AEC">
              <w:rPr>
                <w:rFonts w:ascii="Arial" w:hAnsi="Arial" w:cs="Arial"/>
                <w:i/>
                <w:sz w:val="18"/>
                <w:szCs w:val="18"/>
              </w:rPr>
              <w:t>Internship</w:t>
            </w:r>
            <w:r w:rsidRPr="00653819">
              <w:rPr>
                <w:rFonts w:ascii="Arial" w:hAnsi="Arial" w:cs="Arial"/>
                <w:i/>
                <w:sz w:val="18"/>
                <w:szCs w:val="18"/>
              </w:rPr>
              <w:t xml:space="preserve"> Practicum was terminated:</w:t>
            </w:r>
          </w:p>
        </w:tc>
      </w:tr>
      <w:tr w:rsidR="002C3600" w:rsidRPr="00653819" w14:paraId="00A52CFA" w14:textId="77777777" w:rsidTr="00FC1278">
        <w:trPr>
          <w:trHeight w:val="294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7EF58184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due “only” for lack of work”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  <w:shd w:val="clear" w:color="auto" w:fill="auto"/>
            <w:vAlign w:val="center"/>
          </w:tcPr>
          <w:p w14:paraId="2B769E57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too much absences and tardiness</w:t>
            </w:r>
          </w:p>
        </w:tc>
      </w:tr>
      <w:tr w:rsidR="002C3600" w:rsidRPr="00653819" w14:paraId="7677B93D" w14:textId="77777777" w:rsidTr="00FC1278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5BBB1D3A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violation of Company Rules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  <w:shd w:val="clear" w:color="auto" w:fill="auto"/>
            <w:vAlign w:val="center"/>
          </w:tcPr>
          <w:p w14:paraId="345D32EF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 xml:space="preserve">_____ </w:t>
            </w:r>
            <w:r w:rsidR="00E17D1A" w:rsidRPr="00653819">
              <w:rPr>
                <w:rFonts w:ascii="Arial" w:hAnsi="Arial" w:cs="Arial"/>
                <w:sz w:val="16"/>
                <w:szCs w:val="16"/>
              </w:rPr>
              <w:t>disrespectful to co-trainee or personnel</w:t>
            </w:r>
          </w:p>
        </w:tc>
      </w:tr>
      <w:tr w:rsidR="002C3600" w:rsidRPr="00653819" w14:paraId="4DAC88B5" w14:textId="77777777" w:rsidTr="00FC1278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auto"/>
              <w:bottom w:val="single" w:sz="12" w:space="0" w:color="FFFFFF"/>
              <w:right w:val="single" w:sz="12" w:space="0" w:color="FFFFFF"/>
            </w:tcBorders>
            <w:shd w:val="clear" w:color="auto" w:fill="auto"/>
            <w:vAlign w:val="center"/>
          </w:tcPr>
          <w:p w14:paraId="6A0A3EC3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unfavorable work habits and practices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auto"/>
            </w:tcBorders>
            <w:shd w:val="clear" w:color="auto" w:fill="auto"/>
            <w:vAlign w:val="center"/>
          </w:tcPr>
          <w:p w14:paraId="2616A45F" w14:textId="77777777" w:rsidR="002C3600" w:rsidRPr="00653819" w:rsidRDefault="00E17D1A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does not demonstrate interest and desire to learn</w:t>
            </w:r>
          </w:p>
        </w:tc>
      </w:tr>
      <w:tr w:rsidR="002C3600" w:rsidRPr="00653819" w14:paraId="16F83452" w14:textId="77777777" w:rsidTr="00FC1278">
        <w:trPr>
          <w:trHeight w:val="292"/>
          <w:jc w:val="center"/>
        </w:trPr>
        <w:tc>
          <w:tcPr>
            <w:tcW w:w="5704" w:type="dxa"/>
            <w:gridSpan w:val="3"/>
            <w:tcBorders>
              <w:top w:val="single" w:sz="12" w:space="0" w:color="FFFFFF"/>
              <w:left w:val="single" w:sz="12" w:space="0" w:color="auto"/>
              <w:bottom w:val="single" w:sz="12" w:space="0" w:color="auto"/>
              <w:right w:val="single" w:sz="12" w:space="0" w:color="FFFFFF"/>
            </w:tcBorders>
            <w:shd w:val="clear" w:color="auto" w:fill="auto"/>
            <w:vAlign w:val="center"/>
          </w:tcPr>
          <w:p w14:paraId="6F056A6F" w14:textId="77777777" w:rsidR="002C3600" w:rsidRPr="00653819" w:rsidRDefault="002C3600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altercation on the job</w:t>
            </w:r>
          </w:p>
        </w:tc>
        <w:tc>
          <w:tcPr>
            <w:tcW w:w="5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D106A1" w14:textId="77777777" w:rsidR="002C3600" w:rsidRPr="00653819" w:rsidRDefault="00E17D1A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>_____ other(s), please specify ____________________</w:t>
            </w:r>
          </w:p>
        </w:tc>
      </w:tr>
      <w:tr w:rsidR="00E17D1A" w:rsidRPr="00653819" w14:paraId="3B206955" w14:textId="77777777" w:rsidTr="00653819">
        <w:trPr>
          <w:trHeight w:val="284"/>
          <w:jc w:val="center"/>
        </w:trPr>
        <w:tc>
          <w:tcPr>
            <w:tcW w:w="11052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FBDB7F" w14:textId="77777777" w:rsidR="00E17D1A" w:rsidRPr="00653819" w:rsidRDefault="00E17D1A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 xml:space="preserve">_____ </w:t>
            </w:r>
            <w:r w:rsidRPr="00653819">
              <w:rPr>
                <w:rFonts w:ascii="Arial" w:hAnsi="Arial" w:cs="Arial"/>
                <w:i/>
                <w:sz w:val="18"/>
                <w:szCs w:val="18"/>
              </w:rPr>
              <w:t>We would be pleased to employ this Student-Trainee in the future</w:t>
            </w:r>
          </w:p>
        </w:tc>
      </w:tr>
      <w:tr w:rsidR="00E17D1A" w:rsidRPr="00653819" w14:paraId="722DA250" w14:textId="77777777" w:rsidTr="00653819">
        <w:trPr>
          <w:trHeight w:val="284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75C5AE" w14:textId="77777777" w:rsidR="00E17D1A" w:rsidRPr="00653819" w:rsidRDefault="00E17D1A" w:rsidP="006538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653819">
              <w:rPr>
                <w:rFonts w:ascii="Arial" w:hAnsi="Arial" w:cs="Arial"/>
                <w:sz w:val="16"/>
                <w:szCs w:val="16"/>
              </w:rPr>
              <w:t xml:space="preserve">_____ </w:t>
            </w:r>
            <w:r w:rsidRPr="00653819">
              <w:rPr>
                <w:rFonts w:ascii="Arial" w:hAnsi="Arial" w:cs="Arial"/>
                <w:i/>
                <w:sz w:val="18"/>
                <w:szCs w:val="18"/>
              </w:rPr>
              <w:t>He/She needs to improve his/her performance.</w:t>
            </w:r>
          </w:p>
        </w:tc>
      </w:tr>
      <w:tr w:rsidR="008520B8" w:rsidRPr="00653819" w14:paraId="5780FC11" w14:textId="77777777" w:rsidTr="00FC1278">
        <w:trPr>
          <w:trHeight w:val="1488"/>
          <w:jc w:val="center"/>
        </w:trPr>
        <w:tc>
          <w:tcPr>
            <w:tcW w:w="57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FFFFFF"/>
            </w:tcBorders>
            <w:shd w:val="clear" w:color="auto" w:fill="auto"/>
            <w:vAlign w:val="bottom"/>
          </w:tcPr>
          <w:p w14:paraId="5BB8CBCD" w14:textId="77777777" w:rsidR="008520B8" w:rsidRPr="00653819" w:rsidRDefault="008520B8" w:rsidP="00653819">
            <w:pPr>
              <w:spacing w:after="0" w:line="240" w:lineRule="auto"/>
              <w:ind w:right="-127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</w:p>
          <w:p w14:paraId="5B6F514F" w14:textId="77777777" w:rsidR="008520B8" w:rsidRPr="00653819" w:rsidRDefault="00FC1278" w:rsidP="00653819">
            <w:pPr>
              <w:spacing w:after="0" w:line="240" w:lineRule="auto"/>
              <w:ind w:right="-127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E2583E9" wp14:editId="30427928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945765" cy="325120"/>
                      <wp:effectExtent l="0" t="0" r="0" b="0"/>
                      <wp:wrapSquare wrapText="bothSides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945765" cy="325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6FE01B" w14:textId="77777777" w:rsid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07F550E4" w14:textId="77777777" w:rsidR="008520B8" w:rsidRPr="001624D2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 w:rsidRPr="00327B0C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Printed Name and Signat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ure of Person Completing this </w:t>
                                  </w:r>
                                  <w:r w:rsidRPr="00327B0C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2583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0;margin-top:0;width:231.95pt;height:25.6pt;z-index:2516567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" filled="f" stroked="f" strokeweight=".5pt">
                      <v:textbox style="mso-fit-shape-to-text:t">
                        <w:txbxContent>
                          <w:p w14:paraId="3D6FE01B" w14:textId="77777777" w:rsidR="008520B8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07F550E4" w14:textId="77777777" w:rsidR="008520B8" w:rsidRPr="001624D2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 w:rsidRPr="00327B0C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Printed Name and Signat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ure of Person Completing this </w:t>
                            </w:r>
                            <w:r w:rsidRPr="00327B0C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Form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  <w:r w:rsidR="008520B8" w:rsidRPr="00653819"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  <w:t>Date: __________________</w:t>
            </w:r>
          </w:p>
          <w:p w14:paraId="588F3BBC" w14:textId="77777777" w:rsidR="008520B8" w:rsidRPr="00653819" w:rsidRDefault="008520B8" w:rsidP="00653819">
            <w:pPr>
              <w:spacing w:after="0" w:line="240" w:lineRule="auto"/>
              <w:ind w:right="-127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</w:p>
        </w:tc>
        <w:tc>
          <w:tcPr>
            <w:tcW w:w="5348" w:type="dxa"/>
            <w:gridSpan w:val="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9F374B1" w14:textId="77777777" w:rsidR="008520B8" w:rsidRPr="00653819" w:rsidRDefault="008520B8" w:rsidP="00653819">
            <w:pPr>
              <w:spacing w:after="0" w:line="240" w:lineRule="auto"/>
              <w:ind w:right="-127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</w:p>
          <w:p w14:paraId="5BD05229" w14:textId="77777777" w:rsidR="008520B8" w:rsidRPr="00653819" w:rsidRDefault="00FC1278" w:rsidP="00653819">
            <w:pPr>
              <w:spacing w:after="0" w:line="240" w:lineRule="auto"/>
              <w:ind w:right="-127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2EC296" wp14:editId="79EB99CE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-337820</wp:posOffset>
                      </wp:positionV>
                      <wp:extent cx="2184400" cy="325120"/>
                      <wp:effectExtent l="0" t="0" r="0" b="0"/>
                      <wp:wrapTopAndBottom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184400" cy="325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EFD5CE" w14:textId="77777777" w:rsid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3AEA4642" w14:textId="77777777" w:rsidR="008520B8" w:rsidRPr="001624D2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Signature of Student-</w:t>
                                  </w:r>
                                  <w:r w:rsidR="005F4AEC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Intern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EC296" id="Text Box 2" o:spid="_x0000_s1027" type="#_x0000_t202" style="position:absolute;left:0;text-align:left;margin-left:47.7pt;margin-top:-26.6pt;width:172pt;height:25.6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" filled="f" stroked="f" strokeweight=".5pt">
                      <v:textbox style="mso-fit-shape-to-text:t">
                        <w:txbxContent>
                          <w:p w14:paraId="7BEFD5CE" w14:textId="77777777" w:rsidR="008520B8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3AEA4642" w14:textId="77777777" w:rsidR="008520B8" w:rsidRPr="001624D2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Signature of Student-</w:t>
                            </w:r>
                            <w:r w:rsidR="005F4AEC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8520B8" w:rsidRPr="00653819"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  <w:t>Date: ____________________</w:t>
            </w:r>
          </w:p>
          <w:p w14:paraId="61ECE102" w14:textId="77777777" w:rsidR="008520B8" w:rsidRPr="00653819" w:rsidRDefault="008520B8" w:rsidP="00653819">
            <w:pPr>
              <w:spacing w:after="0" w:line="240" w:lineRule="auto"/>
              <w:ind w:right="-127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</w:p>
        </w:tc>
      </w:tr>
      <w:tr w:rsidR="008520B8" w:rsidRPr="00653819" w14:paraId="2C2988F8" w14:textId="77777777" w:rsidTr="00653819">
        <w:trPr>
          <w:trHeight w:val="1488"/>
          <w:jc w:val="center"/>
        </w:trPr>
        <w:tc>
          <w:tcPr>
            <w:tcW w:w="1105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A52F910" w14:textId="77777777" w:rsidR="008520B8" w:rsidRPr="00653819" w:rsidRDefault="00FC1278" w:rsidP="00653819">
            <w:pPr>
              <w:spacing w:after="0" w:line="240" w:lineRule="auto"/>
              <w:ind w:right="-127"/>
              <w:jc w:val="center"/>
              <w:rPr>
                <w:rFonts w:ascii="Arial" w:eastAsia="Times New Roman" w:hAnsi="Arial" w:cs="Arial"/>
                <w:iCs/>
                <w:sz w:val="16"/>
                <w:szCs w:val="16"/>
                <w:lang w:bidi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E785F35" wp14:editId="4AE964DF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0</wp:posOffset>
                      </wp:positionV>
                      <wp:extent cx="2184400" cy="731520"/>
                      <wp:effectExtent l="0" t="0" r="0" b="0"/>
                      <wp:wrapTopAndBottom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184400" cy="731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584B64" w14:textId="77777777" w:rsidR="008520B8" w:rsidRP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b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 w:rsidRPr="008520B8">
                                    <w:rPr>
                                      <w:rFonts w:ascii="Arial" w:eastAsia="Times New Roman" w:hAnsi="Arial" w:cs="Arial"/>
                                      <w:b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APPROVED:</w:t>
                                  </w:r>
                                </w:p>
                                <w:p w14:paraId="2D512068" w14:textId="77777777" w:rsid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1C5510E6" w14:textId="77777777" w:rsid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675F63D" w14:textId="77777777" w:rsidR="008520B8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76743BDA" w14:textId="77777777" w:rsidR="008520B8" w:rsidRPr="001624D2" w:rsidRDefault="008520B8" w:rsidP="008520B8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Training Supervisor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85F35" id="Text Box 3" o:spid="_x0000_s1028" type="#_x0000_t202" style="position:absolute;left:0;text-align:left;margin-left:185.55pt;margin-top:0;width:172pt;height:57.6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" filled="f" stroked="f" strokeweight=".5pt">
                      <v:textbox>
                        <w:txbxContent>
                          <w:p w14:paraId="43584B64" w14:textId="77777777" w:rsidR="008520B8" w:rsidRPr="008520B8" w:rsidRDefault="008520B8" w:rsidP="008520B8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 w:rsidRPr="008520B8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16"/>
                                <w:szCs w:val="16"/>
                                <w:lang w:bidi="en-US"/>
                              </w:rPr>
                              <w:t>APPROVED:</w:t>
                            </w:r>
                          </w:p>
                          <w:p w14:paraId="2D512068" w14:textId="77777777" w:rsidR="008520B8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1C5510E6" w14:textId="77777777" w:rsidR="008520B8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675F63D" w14:textId="77777777" w:rsidR="008520B8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76743BDA" w14:textId="77777777" w:rsidR="008520B8" w:rsidRPr="001624D2" w:rsidRDefault="008520B8" w:rsidP="008520B8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Training Supervisor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</w:tr>
    </w:tbl>
    <w:p w14:paraId="507867BC" w14:textId="77777777" w:rsidR="00FC7154" w:rsidRDefault="00FC7154"/>
    <w:sectPr w:rsidR="00FC7154" w:rsidSect="002D0FD9">
      <w:headerReference w:type="default" r:id="rId8"/>
      <w:pgSz w:w="12240" w:h="15840" w:code="1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69F0A" w14:textId="77777777" w:rsidR="00D9094E" w:rsidRDefault="00D9094E" w:rsidP="00790E67">
      <w:pPr>
        <w:spacing w:after="0" w:line="240" w:lineRule="auto"/>
      </w:pPr>
      <w:r>
        <w:separator/>
      </w:r>
    </w:p>
  </w:endnote>
  <w:endnote w:type="continuationSeparator" w:id="0">
    <w:p w14:paraId="499C5CF9" w14:textId="77777777" w:rsidR="00D9094E" w:rsidRDefault="00D9094E" w:rsidP="00790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64FC6" w14:textId="77777777" w:rsidR="00D9094E" w:rsidRDefault="00D9094E" w:rsidP="00790E67">
      <w:pPr>
        <w:spacing w:after="0" w:line="240" w:lineRule="auto"/>
      </w:pPr>
      <w:r>
        <w:separator/>
      </w:r>
    </w:p>
  </w:footnote>
  <w:footnote w:type="continuationSeparator" w:id="0">
    <w:p w14:paraId="74BF985C" w14:textId="77777777" w:rsidR="00D9094E" w:rsidRDefault="00D9094E" w:rsidP="00790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E7978" w14:textId="685C5F8D" w:rsidR="00790E67" w:rsidRDefault="00932436" w:rsidP="00790E67">
    <w:pPr>
      <w:pStyle w:val="Header"/>
      <w:tabs>
        <w:tab w:val="left" w:pos="9810"/>
      </w:tabs>
      <w:ind w:right="-9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790E67">
      <w:rPr>
        <w:rFonts w:ascii="Arial" w:hAnsi="Arial" w:cs="Arial"/>
        <w:i/>
        <w:sz w:val="14"/>
        <w:szCs w:val="14"/>
      </w:rPr>
      <w:t>T-1</w:t>
    </w:r>
    <w:r w:rsidR="00880C8E">
      <w:rPr>
        <w:rFonts w:ascii="Arial" w:hAnsi="Arial" w:cs="Arial"/>
        <w:i/>
        <w:sz w:val="14"/>
        <w:szCs w:val="14"/>
      </w:rPr>
      <w:t>1</w:t>
    </w:r>
  </w:p>
  <w:p w14:paraId="4B46DB11" w14:textId="46DAD74C" w:rsidR="00790E67" w:rsidRDefault="00790E67" w:rsidP="00790E67">
    <w:pPr>
      <w:pStyle w:val="Header"/>
      <w:tabs>
        <w:tab w:val="left" w:pos="9810"/>
      </w:tabs>
      <w:ind w:right="-90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880C8E">
      <w:rPr>
        <w:rFonts w:ascii="Arial" w:hAnsi="Arial" w:cs="Arial"/>
        <w:i/>
        <w:sz w:val="14"/>
        <w:szCs w:val="14"/>
      </w:rPr>
      <w:t>1</w:t>
    </w:r>
  </w:p>
  <w:p w14:paraId="784EF948" w14:textId="0DE0BDEC" w:rsidR="00790E67" w:rsidRPr="00B10F90" w:rsidRDefault="00880C8E" w:rsidP="00790E67">
    <w:pPr>
      <w:pStyle w:val="Header"/>
      <w:tabs>
        <w:tab w:val="clear" w:pos="9360"/>
        <w:tab w:val="right" w:pos="8010"/>
        <w:tab w:val="left" w:pos="9810"/>
      </w:tabs>
      <w:ind w:right="-90"/>
      <w:jc w:val="right"/>
    </w:pPr>
    <w:r>
      <w:rPr>
        <w:rFonts w:ascii="Arial" w:hAnsi="Arial" w:cs="Arial"/>
        <w:i/>
        <w:sz w:val="14"/>
        <w:szCs w:val="14"/>
      </w:rPr>
      <w:t>14-Oct</w:t>
    </w:r>
    <w:r w:rsidR="00790E67">
      <w:rPr>
        <w:rFonts w:ascii="Arial" w:hAnsi="Arial" w:cs="Arial"/>
        <w:i/>
        <w:sz w:val="14"/>
        <w:szCs w:val="14"/>
      </w:rPr>
      <w:t>-20</w:t>
    </w:r>
    <w:r>
      <w:rPr>
        <w:rFonts w:ascii="Arial" w:hAnsi="Arial" w:cs="Arial"/>
        <w:i/>
        <w:sz w:val="14"/>
        <w:szCs w:val="14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40409"/>
    <w:multiLevelType w:val="hybridMultilevel"/>
    <w:tmpl w:val="366AC7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753"/>
    <w:rsid w:val="000148E1"/>
    <w:rsid w:val="002516BC"/>
    <w:rsid w:val="00263E8C"/>
    <w:rsid w:val="00293B89"/>
    <w:rsid w:val="002C3600"/>
    <w:rsid w:val="002D0FD9"/>
    <w:rsid w:val="00300F35"/>
    <w:rsid w:val="003240B9"/>
    <w:rsid w:val="003403D4"/>
    <w:rsid w:val="00351BBF"/>
    <w:rsid w:val="005E3523"/>
    <w:rsid w:val="005F4AEC"/>
    <w:rsid w:val="00600B0F"/>
    <w:rsid w:val="00653819"/>
    <w:rsid w:val="00790E67"/>
    <w:rsid w:val="008232FF"/>
    <w:rsid w:val="008520B8"/>
    <w:rsid w:val="00876B39"/>
    <w:rsid w:val="00880C8E"/>
    <w:rsid w:val="00932436"/>
    <w:rsid w:val="00971BC3"/>
    <w:rsid w:val="009A6337"/>
    <w:rsid w:val="009C4CD7"/>
    <w:rsid w:val="009D10F4"/>
    <w:rsid w:val="00A8346E"/>
    <w:rsid w:val="00B2344C"/>
    <w:rsid w:val="00C96206"/>
    <w:rsid w:val="00D27753"/>
    <w:rsid w:val="00D52A53"/>
    <w:rsid w:val="00D9094E"/>
    <w:rsid w:val="00DA48E8"/>
    <w:rsid w:val="00E151C9"/>
    <w:rsid w:val="00E17D1A"/>
    <w:rsid w:val="00E416FF"/>
    <w:rsid w:val="00EC04BB"/>
    <w:rsid w:val="00F53561"/>
    <w:rsid w:val="00FB375B"/>
    <w:rsid w:val="00FC1278"/>
    <w:rsid w:val="00FC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EB49"/>
  <w15:chartTrackingRefBased/>
  <w15:docId w15:val="{FFC3AE17-1DBB-4301-86AD-CEE4B29C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2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67"/>
  </w:style>
  <w:style w:type="paragraph" w:styleId="Footer">
    <w:name w:val="footer"/>
    <w:basedOn w:val="Normal"/>
    <w:link w:val="FooterChar"/>
    <w:uiPriority w:val="99"/>
    <w:unhideWhenUsed/>
    <w:rsid w:val="0079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67"/>
  </w:style>
  <w:style w:type="paragraph" w:styleId="BalloonText">
    <w:name w:val="Balloon Text"/>
    <w:basedOn w:val="Normal"/>
    <w:link w:val="BalloonTextChar"/>
    <w:uiPriority w:val="99"/>
    <w:semiHidden/>
    <w:unhideWhenUsed/>
    <w:rsid w:val="00790E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0E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13%20On-The-Job%20Training%20Evaluation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13 On-The-Job Training Evaluation Form.dot</Template>
  <TotalTime>5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3</cp:revision>
  <cp:lastPrinted>2017-02-15T01:17:00Z</cp:lastPrinted>
  <dcterms:created xsi:type="dcterms:W3CDTF">2024-04-30T04:09:00Z</dcterms:created>
  <dcterms:modified xsi:type="dcterms:W3CDTF">2024-10-11T04:48:00Z</dcterms:modified>
</cp:coreProperties>
</file>