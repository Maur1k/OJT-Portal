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518"/>
        <w:gridCol w:w="2073"/>
        <w:gridCol w:w="1457"/>
        <w:gridCol w:w="1955"/>
        <w:gridCol w:w="3602"/>
      </w:tblGrid>
      <w:tr w:rsidR="00DA48E8" w:rsidRPr="00FE4BD1" w14:paraId="2430851E" w14:textId="77777777" w:rsidTr="00FE4BD1">
        <w:trPr>
          <w:trHeight w:val="1166"/>
          <w:jc w:val="center"/>
        </w:trPr>
        <w:tc>
          <w:tcPr>
            <w:tcW w:w="14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88081E" w14:textId="77777777" w:rsidR="00DA48E8" w:rsidRPr="00FE4BD1" w:rsidRDefault="00E0232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E4BD1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4E043B09" wp14:editId="13599E37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AC277E" w14:textId="77777777" w:rsidR="000A2936" w:rsidRPr="00FE4BD1" w:rsidRDefault="009B4680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E4BD1">
              <w:rPr>
                <w:rFonts w:ascii="Arial" w:hAnsi="Arial" w:cs="Arial"/>
                <w:b/>
                <w:sz w:val="32"/>
                <w:szCs w:val="32"/>
              </w:rPr>
              <w:t>INTERNSHIP</w:t>
            </w:r>
            <w:r w:rsidR="00032CFA" w:rsidRPr="00FE4BD1">
              <w:rPr>
                <w:rFonts w:ascii="Arial" w:hAnsi="Arial" w:cs="Arial"/>
                <w:b/>
                <w:sz w:val="32"/>
                <w:szCs w:val="32"/>
              </w:rPr>
              <w:t xml:space="preserve"> TIME</w:t>
            </w:r>
            <w:r w:rsidR="00011ABD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032CFA" w:rsidRPr="00FE4BD1">
              <w:rPr>
                <w:rFonts w:ascii="Arial" w:hAnsi="Arial" w:cs="Arial"/>
                <w:b/>
                <w:sz w:val="32"/>
                <w:szCs w:val="32"/>
              </w:rPr>
              <w:t>FRAME</w:t>
            </w:r>
          </w:p>
          <w:p w14:paraId="17B68457" w14:textId="77777777" w:rsidR="00AF309F" w:rsidRDefault="00AF309F" w:rsidP="00FE4B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E4BD1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4F73AFEA" w14:textId="1DFBDB4A" w:rsidR="00CF32F8" w:rsidRPr="00FE4BD1" w:rsidRDefault="00CF32F8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3323CF">
              <w:rPr>
                <w:rFonts w:ascii="Arial" w:hAnsi="Arial" w:cs="Arial"/>
                <w:sz w:val="14"/>
                <w:szCs w:val="14"/>
              </w:rPr>
              <w:t>_________ Campus</w:t>
            </w:r>
          </w:p>
        </w:tc>
      </w:tr>
      <w:tr w:rsidR="00AF7B67" w:rsidRPr="00FE4BD1" w14:paraId="13369CA9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46F92F5" w14:textId="77777777" w:rsidR="00AF7B67" w:rsidRPr="00FE4BD1" w:rsidRDefault="003A0119" w:rsidP="00AB636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 xml:space="preserve">NAME OF </w:t>
            </w:r>
            <w:r w:rsidR="00032CFA" w:rsidRPr="00FE4BD1">
              <w:rPr>
                <w:rFonts w:ascii="Arial" w:hAnsi="Arial" w:cs="Arial"/>
                <w:b/>
                <w:sz w:val="16"/>
                <w:szCs w:val="16"/>
              </w:rPr>
              <w:t>STUDENT</w:t>
            </w:r>
            <w:r w:rsidR="00E02329"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="00AB6367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9087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65B0A5" w14:textId="77777777" w:rsidR="00AF7B67" w:rsidRPr="00FE4BD1" w:rsidRDefault="00AF7B67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876DB" w:rsidRPr="00FE4BD1" w14:paraId="00487BB8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24B678" w14:textId="77777777" w:rsidR="006876DB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YEAR AND COURSE</w:t>
            </w:r>
          </w:p>
        </w:tc>
        <w:tc>
          <w:tcPr>
            <w:tcW w:w="908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78E079" w14:textId="77777777" w:rsidR="006876DB" w:rsidRPr="00FE4BD1" w:rsidRDefault="006876DB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32CFA" w:rsidRPr="00FE4BD1" w14:paraId="156FEB6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BEFBAF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9087" w:type="dxa"/>
            <w:gridSpan w:val="4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7177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032CFA" w:rsidRPr="00FE4BD1" w14:paraId="79CC61F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A77E8E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COMPANY ADDRESS</w:t>
            </w:r>
          </w:p>
        </w:tc>
        <w:tc>
          <w:tcPr>
            <w:tcW w:w="908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AECBC8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0119" w:rsidRPr="00FE4BD1" w14:paraId="5CBF98A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D8244E" w14:textId="77777777" w:rsidR="003A0119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NUMBER OF HOURS</w:t>
            </w:r>
          </w:p>
        </w:tc>
        <w:tc>
          <w:tcPr>
            <w:tcW w:w="9087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F58A17" w14:textId="77777777" w:rsidR="003A0119" w:rsidRPr="00FE4BD1" w:rsidRDefault="003A011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A0119" w:rsidRPr="00FE4BD1" w14:paraId="22090639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11CA9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C543E0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DAY</w:t>
            </w: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9E955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NUMBER OF HOURS</w:t>
            </w:r>
          </w:p>
        </w:tc>
      </w:tr>
      <w:tr w:rsidR="003A0119" w:rsidRPr="00FE4BD1" w14:paraId="374C6A9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06FD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0FF26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3756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55D563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282E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442B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030C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222BEF7E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1F7F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52931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2142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6C9C33A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F67A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831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158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062134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36FF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FC610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2354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C29013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A264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EBD82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F136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3A0119" w:rsidRPr="00FE4BD1" w14:paraId="08189ACA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11C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60CB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5826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3AF2F71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6E40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97375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3BB8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27AB978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C01C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9E0A2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7B37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A47FE4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190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7B0D1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2D2A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8E8F51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39B3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95DB7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0C882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8639377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0948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1FF3D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93F7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18A1D8D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D05A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6EFE8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794F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772D8D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C539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3F5F2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79A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EEA9BE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54E4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C9C18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244E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F5979E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CA18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7E6F8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91E3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65903F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65CC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42DBD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8D03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991E73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A95F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58002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A56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8CF47B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FD8B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098CA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5573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645AED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04CC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8DE8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0A17F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4E0F3D3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1B86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1C7E7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2C91C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7890A39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EDD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10668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3AB6F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0031140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A224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E18AC2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4F83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E14A40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991B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185F5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F67F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0798171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69CC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1A5E0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953E0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3956B9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78E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973B1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C2FD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D02D7E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DFDB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0B183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ADD64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D0017AE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2B9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3CD0F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A7CB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32CFA" w:rsidRPr="00FE4BD1" w14:paraId="70411D49" w14:textId="77777777" w:rsidTr="00FE4BD1">
        <w:trPr>
          <w:trHeight w:val="284"/>
          <w:jc w:val="center"/>
        </w:trPr>
        <w:tc>
          <w:tcPr>
            <w:tcW w:w="7450" w:type="dxa"/>
            <w:gridSpan w:val="5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50D2" w14:textId="77777777" w:rsidR="00032CFA" w:rsidRPr="00FE4BD1" w:rsidRDefault="00032CFA" w:rsidP="00FE4BD1">
            <w:pPr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TOTAL NUMBER OF HOURS</w:t>
            </w: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E3D43" w14:textId="77777777" w:rsidR="00032CFA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876DB" w:rsidRPr="00FE4BD1" w14:paraId="04717DE3" w14:textId="77777777" w:rsidTr="00FE4BD1">
        <w:trPr>
          <w:trHeight w:val="1302"/>
          <w:jc w:val="center"/>
        </w:trPr>
        <w:tc>
          <w:tcPr>
            <w:tcW w:w="1105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D0D73BB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81D8A4C" w14:textId="77777777" w:rsidR="00EE5CB9" w:rsidRPr="00FE4BD1" w:rsidRDefault="00E0232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70176491" wp14:editId="4C79FE8B">
                      <wp:simplePos x="0" y="0"/>
                      <wp:positionH relativeFrom="margin">
                        <wp:posOffset>2241550</wp:posOffset>
                      </wp:positionH>
                      <wp:positionV relativeFrom="margin">
                        <wp:posOffset>215900</wp:posOffset>
                      </wp:positionV>
                      <wp:extent cx="2324100" cy="558800"/>
                      <wp:effectExtent l="0" t="0" r="0" b="6350"/>
                      <wp:wrapTight wrapText="bothSides">
                        <wp:wrapPolygon edited="0">
                          <wp:start x="531" y="0"/>
                          <wp:lineTo x="531" y="21115"/>
                          <wp:lineTo x="21069" y="21115"/>
                          <wp:lineTo x="21069" y="0"/>
                          <wp:lineTo x="531" y="0"/>
                        </wp:wrapPolygon>
                      </wp:wrapTight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324100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065C22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7B096E26" w14:textId="77777777" w:rsidR="00EE5CB9" w:rsidRDefault="00032CFA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Student-</w:t>
                                  </w:r>
                                  <w:r w:rsidR="00011ABD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Intern</w:t>
                                  </w:r>
                                </w:p>
                                <w:p w14:paraId="33D393ED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56DEC922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1764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76.5pt;margin-top:17pt;width:183pt;height:44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" filled="f" stroked="f" strokeweight=".5pt">
                      <v:textbox style="mso-fit-shape-to-text:t">
                        <w:txbxContent>
                          <w:p w14:paraId="5C065C22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7B096E26" w14:textId="77777777" w:rsidR="00EE5CB9" w:rsidRDefault="00032CFA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Student-</w:t>
                            </w:r>
                            <w:r w:rsidR="00011ABD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  <w:p w14:paraId="33D393ED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56DEC922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  <w:r w:rsidR="00EE5CB9" w:rsidRPr="00FE4BD1">
              <w:rPr>
                <w:rFonts w:ascii="Arial" w:hAnsi="Arial" w:cs="Arial"/>
                <w:b/>
                <w:sz w:val="16"/>
                <w:szCs w:val="16"/>
              </w:rPr>
              <w:t>PREPARED BY:</w:t>
            </w:r>
          </w:p>
          <w:p w14:paraId="004F7CC0" w14:textId="77777777" w:rsidR="006876DB" w:rsidRPr="00FE4BD1" w:rsidRDefault="006876DB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5CB9" w:rsidRPr="00FE4BD1" w14:paraId="224F07F4" w14:textId="77777777" w:rsidTr="00FE4BD1">
        <w:trPr>
          <w:trHeight w:val="1608"/>
          <w:jc w:val="center"/>
        </w:trPr>
        <w:tc>
          <w:tcPr>
            <w:tcW w:w="5495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0F7206C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3A37E7F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NOTED BY:</w:t>
            </w:r>
            <w:r w:rsidR="00E0232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7F26FBAD" wp14:editId="15920C3E">
                      <wp:simplePos x="0" y="0"/>
                      <wp:positionH relativeFrom="margin">
                        <wp:posOffset>579755</wp:posOffset>
                      </wp:positionH>
                      <wp:positionV relativeFrom="margin">
                        <wp:posOffset>371475</wp:posOffset>
                      </wp:positionV>
                      <wp:extent cx="2229485" cy="558800"/>
                      <wp:effectExtent l="0" t="0" r="0" b="6350"/>
                      <wp:wrapTight wrapText="bothSides">
                        <wp:wrapPolygon edited="0">
                          <wp:start x="552" y="0"/>
                          <wp:lineTo x="552" y="21115"/>
                          <wp:lineTo x="20980" y="21115"/>
                          <wp:lineTo x="20980" y="0"/>
                          <wp:lineTo x="552" y="0"/>
                        </wp:wrapPolygon>
                      </wp:wrapTight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998730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5CE41FA4" w14:textId="77777777" w:rsidR="00EE5CB9" w:rsidRDefault="00AB6367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Internship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Practicum 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Subject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Instructor</w:t>
                                  </w:r>
                                </w:p>
                                <w:p w14:paraId="369EC34D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3B729F5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6FBAD" id="Text Box 3" o:spid="_x0000_s1027" type="#_x0000_t202" style="position:absolute;margin-left:45.65pt;margin-top:29.25pt;width:175.55pt;height:44pt;z-index:-2516587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" filled="f" stroked="f" strokeweight=".5pt">
                      <v:textbox style="mso-fit-shape-to-text:t">
                        <w:txbxContent>
                          <w:p w14:paraId="40998730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5CE41FA4" w14:textId="77777777" w:rsidR="00EE5CB9" w:rsidRDefault="00AB6367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Internship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/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Practicum 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Subject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Instructor</w:t>
                            </w:r>
                          </w:p>
                          <w:p w14:paraId="369EC34D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3B729F5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</w:p>
        </w:tc>
        <w:tc>
          <w:tcPr>
            <w:tcW w:w="5557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238CF0D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86C0029" w14:textId="77777777" w:rsidR="00EE5CB9" w:rsidRPr="00FE4BD1" w:rsidRDefault="00E0232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1EEC6BAF" wp14:editId="6EEBE526">
                      <wp:simplePos x="0" y="0"/>
                      <wp:positionH relativeFrom="margin">
                        <wp:posOffset>584835</wp:posOffset>
                      </wp:positionH>
                      <wp:positionV relativeFrom="margin">
                        <wp:posOffset>372110</wp:posOffset>
                      </wp:positionV>
                      <wp:extent cx="2229485" cy="558800"/>
                      <wp:effectExtent l="0" t="0" r="0" b="6350"/>
                      <wp:wrapTight wrapText="bothSides">
                        <wp:wrapPolygon edited="0">
                          <wp:start x="552" y="0"/>
                          <wp:lineTo x="552" y="21115"/>
                          <wp:lineTo x="20980" y="21115"/>
                          <wp:lineTo x="20980" y="0"/>
                          <wp:lineTo x="552" y="0"/>
                        </wp:wrapPolygon>
                      </wp:wrapTight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6A38CA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6211640A" w14:textId="77777777" w:rsidR="00EE5CB9" w:rsidRDefault="00032CFA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Company’s Authorized Representative</w:t>
                                  </w:r>
                                </w:p>
                                <w:p w14:paraId="5037B87C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4AD599F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C6BAF" id="Text Box 4" o:spid="_x0000_s1028" type="#_x0000_t202" style="position:absolute;margin-left:46.05pt;margin-top:29.3pt;width:175.55pt;height:44pt;z-index:-25165772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" filled="f" stroked="f" strokeweight=".5pt">
                      <v:textbox style="mso-fit-shape-to-text:t">
                        <w:txbxContent>
                          <w:p w14:paraId="0C6A38CA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6211640A" w14:textId="77777777" w:rsidR="00EE5CB9" w:rsidRDefault="00032CFA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Company’s Authorized Representative</w:t>
                            </w:r>
                          </w:p>
                          <w:p w14:paraId="5037B87C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4AD599F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  <w:r w:rsidR="00032CFA" w:rsidRPr="00FE4BD1">
              <w:rPr>
                <w:rFonts w:ascii="Arial" w:hAnsi="Arial" w:cs="Arial"/>
                <w:b/>
                <w:sz w:val="16"/>
                <w:szCs w:val="16"/>
              </w:rPr>
              <w:t>APPROVED BY:</w:t>
            </w:r>
          </w:p>
        </w:tc>
      </w:tr>
    </w:tbl>
    <w:p w14:paraId="4CF0D410" w14:textId="77777777" w:rsidR="000608E6" w:rsidRDefault="000608E6"/>
    <w:sectPr w:rsidR="000608E6" w:rsidSect="0095670F">
      <w:headerReference w:type="default" r:id="rId7"/>
      <w:pgSz w:w="11906" w:h="16838" w:code="9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2220F5" w14:textId="77777777" w:rsidR="00333F82" w:rsidRDefault="00333F82" w:rsidP="00D36491">
      <w:pPr>
        <w:spacing w:after="0" w:line="240" w:lineRule="auto"/>
      </w:pPr>
      <w:r>
        <w:separator/>
      </w:r>
    </w:p>
  </w:endnote>
  <w:endnote w:type="continuationSeparator" w:id="0">
    <w:p w14:paraId="7BA8CCBD" w14:textId="77777777" w:rsidR="00333F82" w:rsidRDefault="00333F82" w:rsidP="00D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DBCC42" w14:textId="77777777" w:rsidR="00333F82" w:rsidRDefault="00333F82" w:rsidP="00D36491">
      <w:pPr>
        <w:spacing w:after="0" w:line="240" w:lineRule="auto"/>
      </w:pPr>
      <w:r>
        <w:separator/>
      </w:r>
    </w:p>
  </w:footnote>
  <w:footnote w:type="continuationSeparator" w:id="0">
    <w:p w14:paraId="04EBE3CC" w14:textId="77777777" w:rsidR="00333F82" w:rsidRDefault="00333F82" w:rsidP="00D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D023B" w14:textId="43422922" w:rsidR="00AF309F" w:rsidRDefault="009B4680" w:rsidP="00AF309F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AF309F">
      <w:rPr>
        <w:rFonts w:ascii="Arial" w:hAnsi="Arial" w:cs="Arial"/>
        <w:i/>
        <w:sz w:val="14"/>
        <w:szCs w:val="14"/>
      </w:rPr>
      <w:t>T-1</w:t>
    </w:r>
    <w:r w:rsidR="003323CF">
      <w:rPr>
        <w:rFonts w:ascii="Arial" w:hAnsi="Arial" w:cs="Arial"/>
        <w:i/>
        <w:sz w:val="14"/>
        <w:szCs w:val="14"/>
      </w:rPr>
      <w:t>4</w:t>
    </w:r>
  </w:p>
  <w:p w14:paraId="0A6B455D" w14:textId="1F579188" w:rsidR="00AF309F" w:rsidRDefault="00AF309F" w:rsidP="00AF309F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3323CF">
      <w:rPr>
        <w:rFonts w:ascii="Arial" w:hAnsi="Arial" w:cs="Arial"/>
        <w:i/>
        <w:sz w:val="14"/>
        <w:szCs w:val="14"/>
      </w:rPr>
      <w:t>1</w:t>
    </w:r>
  </w:p>
  <w:p w14:paraId="5050AF8A" w14:textId="46B3ACAF" w:rsidR="00AF309F" w:rsidRPr="00477E80" w:rsidRDefault="003323CF" w:rsidP="00AF309F">
    <w:pPr>
      <w:pStyle w:val="Header"/>
      <w:tabs>
        <w:tab w:val="clear" w:pos="9360"/>
        <w:tab w:val="right" w:pos="8010"/>
      </w:tabs>
      <w:ind w:right="-244"/>
      <w:jc w:val="right"/>
    </w:pPr>
    <w:r>
      <w:rPr>
        <w:rFonts w:ascii="Arial" w:hAnsi="Arial" w:cs="Arial"/>
        <w:i/>
        <w:sz w:val="14"/>
        <w:szCs w:val="14"/>
      </w:rPr>
      <w:t>14</w:t>
    </w:r>
    <w:r w:rsidR="00AF309F">
      <w:rPr>
        <w:rFonts w:ascii="Arial" w:hAnsi="Arial" w:cs="Arial"/>
        <w:i/>
        <w:sz w:val="14"/>
        <w:szCs w:val="14"/>
      </w:rPr>
      <w:t>-</w:t>
    </w:r>
    <w:r>
      <w:rPr>
        <w:rFonts w:ascii="Arial" w:hAnsi="Arial" w:cs="Arial"/>
        <w:i/>
        <w:sz w:val="14"/>
        <w:szCs w:val="14"/>
      </w:rPr>
      <w:t>Oct</w:t>
    </w:r>
    <w:r w:rsidR="00AF309F">
      <w:rPr>
        <w:rFonts w:ascii="Arial" w:hAnsi="Arial" w:cs="Arial"/>
        <w:i/>
        <w:sz w:val="14"/>
        <w:szCs w:val="14"/>
      </w:rPr>
      <w:t>-20</w:t>
    </w:r>
    <w:r>
      <w:rPr>
        <w:rFonts w:ascii="Arial" w:hAnsi="Arial" w:cs="Arial"/>
        <w:i/>
        <w:sz w:val="14"/>
        <w:szCs w:val="14"/>
      </w:rPr>
      <w:t>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29"/>
    <w:rsid w:val="00011ABD"/>
    <w:rsid w:val="00032CFA"/>
    <w:rsid w:val="000608E6"/>
    <w:rsid w:val="000A2936"/>
    <w:rsid w:val="000E1CC2"/>
    <w:rsid w:val="002516BC"/>
    <w:rsid w:val="00310A3A"/>
    <w:rsid w:val="003240B9"/>
    <w:rsid w:val="003323CF"/>
    <w:rsid w:val="00333F82"/>
    <w:rsid w:val="00351BBF"/>
    <w:rsid w:val="00352AFD"/>
    <w:rsid w:val="003A0119"/>
    <w:rsid w:val="003E3C1B"/>
    <w:rsid w:val="003F7743"/>
    <w:rsid w:val="004A577A"/>
    <w:rsid w:val="00550BBD"/>
    <w:rsid w:val="005564ED"/>
    <w:rsid w:val="00600B0F"/>
    <w:rsid w:val="006876DB"/>
    <w:rsid w:val="00771D24"/>
    <w:rsid w:val="00841C35"/>
    <w:rsid w:val="008B5CBB"/>
    <w:rsid w:val="0095670F"/>
    <w:rsid w:val="00963B8E"/>
    <w:rsid w:val="009B4680"/>
    <w:rsid w:val="00A8346E"/>
    <w:rsid w:val="00AA0F82"/>
    <w:rsid w:val="00AB6367"/>
    <w:rsid w:val="00AE037A"/>
    <w:rsid w:val="00AF309F"/>
    <w:rsid w:val="00AF7B67"/>
    <w:rsid w:val="00CE5A13"/>
    <w:rsid w:val="00CF32F8"/>
    <w:rsid w:val="00D36491"/>
    <w:rsid w:val="00DA48E8"/>
    <w:rsid w:val="00DC7DE0"/>
    <w:rsid w:val="00E02329"/>
    <w:rsid w:val="00EE5CB9"/>
    <w:rsid w:val="00F14642"/>
    <w:rsid w:val="00F23FED"/>
    <w:rsid w:val="00F4145C"/>
    <w:rsid w:val="00F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2D56C"/>
  <w15:chartTrackingRefBased/>
  <w15:docId w15:val="{697BC358-461B-486B-A52C-0FB42913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AA0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0F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17%20On-The-Job%20Training%20Timefra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17 On-The-Job Training Timeframe.dot</Template>
  <TotalTime>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Ferdie Bacton</cp:lastModifiedBy>
  <cp:revision>4</cp:revision>
  <cp:lastPrinted>2017-02-15T02:59:00Z</cp:lastPrinted>
  <dcterms:created xsi:type="dcterms:W3CDTF">2024-04-30T04:17:00Z</dcterms:created>
  <dcterms:modified xsi:type="dcterms:W3CDTF">2024-10-11T04:54:00Z</dcterms:modified>
</cp:coreProperties>
</file>