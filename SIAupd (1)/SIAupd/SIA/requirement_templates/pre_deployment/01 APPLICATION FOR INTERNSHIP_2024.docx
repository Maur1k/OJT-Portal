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310"/>
        <w:gridCol w:w="612"/>
        <w:gridCol w:w="305"/>
        <w:gridCol w:w="2098"/>
        <w:gridCol w:w="756"/>
        <w:gridCol w:w="94"/>
        <w:gridCol w:w="281"/>
        <w:gridCol w:w="557"/>
        <w:gridCol w:w="848"/>
        <w:gridCol w:w="558"/>
        <w:gridCol w:w="611"/>
        <w:gridCol w:w="1473"/>
        <w:gridCol w:w="1325"/>
      </w:tblGrid>
      <w:tr w:rsidR="00775128" w:rsidRPr="001A19B2" w14:paraId="2FA74B39" w14:textId="77777777" w:rsidTr="005D01D4">
        <w:trPr>
          <w:trHeight w:val="582"/>
          <w:jc w:val="center"/>
        </w:trPr>
        <w:tc>
          <w:tcPr>
            <w:tcW w:w="15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0C0407" w14:textId="77777777" w:rsidR="00775128" w:rsidRPr="001A19B2" w:rsidRDefault="00864999" w:rsidP="001A19B2">
            <w:pPr>
              <w:spacing w:after="0" w:line="240" w:lineRule="auto"/>
              <w:rPr>
                <w:rFonts w:ascii="Arial" w:hAnsi="Arial" w:cs="Arial"/>
              </w:rPr>
            </w:pPr>
            <w:r w:rsidRPr="001A19B2">
              <w:rPr>
                <w:rFonts w:ascii="Arial" w:hAnsi="Arial" w:cs="Arial"/>
                <w:noProof/>
                <w:lang w:eastAsia="en-PH"/>
              </w:rPr>
              <w:drawing>
                <wp:inline distT="0" distB="0" distL="0" distR="0" wp14:anchorId="0882C0D9" wp14:editId="1B2CF829">
                  <wp:extent cx="781050" cy="781050"/>
                  <wp:effectExtent l="0" t="0" r="0" b="0"/>
                  <wp:docPr id="1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18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353F1" w14:textId="77777777" w:rsidR="00B652E4" w:rsidRPr="001A19B2" w:rsidRDefault="00DF5153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A19B2">
              <w:rPr>
                <w:rFonts w:ascii="Arial" w:hAnsi="Arial" w:cs="Arial"/>
                <w:b/>
                <w:sz w:val="32"/>
                <w:szCs w:val="32"/>
              </w:rPr>
              <w:t xml:space="preserve">APPLICATION FOR </w:t>
            </w:r>
            <w:r w:rsidR="007A7D33" w:rsidRPr="001A19B2">
              <w:rPr>
                <w:rFonts w:ascii="Arial" w:hAnsi="Arial" w:cs="Arial"/>
                <w:b/>
                <w:sz w:val="32"/>
                <w:szCs w:val="32"/>
              </w:rPr>
              <w:t>INTERNSHIP</w:t>
            </w:r>
          </w:p>
          <w:p w14:paraId="6A06589E" w14:textId="77777777" w:rsidR="00775128" w:rsidRDefault="00B652E4" w:rsidP="001A19B2">
            <w:pPr>
              <w:spacing w:before="60"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A19B2">
              <w:rPr>
                <w:rFonts w:ascii="Arial" w:hAnsi="Arial" w:cs="Arial"/>
                <w:sz w:val="14"/>
                <w:szCs w:val="14"/>
              </w:rPr>
              <w:t>PANGASINAN STATE UNIVERSITY</w:t>
            </w:r>
            <w:bookmarkStart w:id="0" w:name="_GoBack"/>
            <w:bookmarkEnd w:id="0"/>
          </w:p>
          <w:p w14:paraId="6AB7FE65" w14:textId="3FF231EB" w:rsidR="00C047EA" w:rsidRPr="001A19B2" w:rsidRDefault="00C047EA" w:rsidP="001A19B2">
            <w:pPr>
              <w:spacing w:before="60"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297E">
              <w:rPr>
                <w:rFonts w:ascii="Arial" w:hAnsi="Arial" w:cs="Arial"/>
                <w:sz w:val="14"/>
                <w:szCs w:val="14"/>
              </w:rPr>
              <w:t>_________Campus</w:t>
            </w:r>
          </w:p>
        </w:tc>
      </w:tr>
      <w:tr w:rsidR="00646C5D" w:rsidRPr="001A19B2" w14:paraId="7FA62CF8" w14:textId="77777777" w:rsidTr="001A19B2">
        <w:trPr>
          <w:trHeight w:val="284"/>
          <w:jc w:val="center"/>
        </w:trPr>
        <w:tc>
          <w:tcPr>
            <w:tcW w:w="11052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D9E14" w14:textId="77777777" w:rsidR="00646C5D" w:rsidRPr="001A19B2" w:rsidRDefault="00A871D2" w:rsidP="001A19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A19B2">
              <w:rPr>
                <w:rFonts w:ascii="Arial" w:hAnsi="Arial" w:cs="Arial"/>
                <w:b/>
                <w:sz w:val="18"/>
                <w:szCs w:val="18"/>
              </w:rPr>
              <w:t>PERSONAL PROFILE</w:t>
            </w:r>
          </w:p>
        </w:tc>
      </w:tr>
      <w:tr w:rsidR="001A19B2" w:rsidRPr="001A19B2" w14:paraId="6F4AF5A4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81FC7" w14:textId="77777777" w:rsidR="00646C5D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2854" w:type="dxa"/>
            <w:gridSpan w:val="2"/>
            <w:tcBorders>
              <w:right w:val="single" w:sz="4" w:space="0" w:color="FFFFFF"/>
            </w:tcBorders>
            <w:shd w:val="clear" w:color="auto" w:fill="auto"/>
            <w:vAlign w:val="bottom"/>
          </w:tcPr>
          <w:p w14:paraId="2987EE89" w14:textId="77777777" w:rsidR="00646C5D" w:rsidRPr="001A19B2" w:rsidRDefault="00C11599" w:rsidP="001A19B2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1A19B2">
              <w:rPr>
                <w:rFonts w:ascii="Arial" w:hAnsi="Arial" w:cs="Arial"/>
                <w:sz w:val="10"/>
                <w:szCs w:val="10"/>
              </w:rPr>
              <w:t>Surname</w:t>
            </w:r>
          </w:p>
        </w:tc>
        <w:tc>
          <w:tcPr>
            <w:tcW w:w="2949" w:type="dxa"/>
            <w:gridSpan w:val="6"/>
            <w:tcBorders>
              <w:left w:val="single" w:sz="4" w:space="0" w:color="FFFFFF"/>
              <w:right w:val="single" w:sz="4" w:space="0" w:color="FFFFFF"/>
            </w:tcBorders>
            <w:shd w:val="clear" w:color="auto" w:fill="auto"/>
            <w:vAlign w:val="bottom"/>
          </w:tcPr>
          <w:p w14:paraId="5ED6BE0E" w14:textId="77777777" w:rsidR="00646C5D" w:rsidRPr="001A19B2" w:rsidRDefault="00C11599" w:rsidP="001A19B2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1A19B2">
              <w:rPr>
                <w:rFonts w:ascii="Arial" w:hAnsi="Arial" w:cs="Arial"/>
                <w:sz w:val="10"/>
                <w:szCs w:val="10"/>
              </w:rPr>
              <w:t>Given Name</w:t>
            </w:r>
          </w:p>
        </w:tc>
        <w:tc>
          <w:tcPr>
            <w:tcW w:w="2798" w:type="dxa"/>
            <w:gridSpan w:val="2"/>
            <w:tcBorders>
              <w:left w:val="single" w:sz="4" w:space="0" w:color="FFFFFF"/>
              <w:right w:val="single" w:sz="12" w:space="0" w:color="auto"/>
            </w:tcBorders>
            <w:shd w:val="clear" w:color="auto" w:fill="auto"/>
            <w:vAlign w:val="bottom"/>
          </w:tcPr>
          <w:p w14:paraId="6F461971" w14:textId="77777777" w:rsidR="00646C5D" w:rsidRPr="001A19B2" w:rsidRDefault="00C11599" w:rsidP="001A19B2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1A19B2">
              <w:rPr>
                <w:rFonts w:ascii="Arial" w:hAnsi="Arial" w:cs="Arial"/>
                <w:sz w:val="10"/>
                <w:szCs w:val="10"/>
              </w:rPr>
              <w:t>Middle Name</w:t>
            </w:r>
          </w:p>
        </w:tc>
      </w:tr>
      <w:tr w:rsidR="001A19B2" w:rsidRPr="001A19B2" w14:paraId="3F83FAA1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E7C81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AGE</w:t>
            </w:r>
          </w:p>
        </w:tc>
        <w:tc>
          <w:tcPr>
            <w:tcW w:w="3229" w:type="dxa"/>
            <w:gridSpan w:val="4"/>
            <w:shd w:val="clear" w:color="auto" w:fill="auto"/>
            <w:vAlign w:val="center"/>
          </w:tcPr>
          <w:p w14:paraId="0BBB384F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3" w:type="dxa"/>
            <w:gridSpan w:val="3"/>
            <w:shd w:val="clear" w:color="auto" w:fill="auto"/>
            <w:vAlign w:val="center"/>
          </w:tcPr>
          <w:p w14:paraId="286BE134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CIVIL STATUS</w:t>
            </w:r>
          </w:p>
        </w:tc>
        <w:tc>
          <w:tcPr>
            <w:tcW w:w="340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B4BB3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7149D618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2BBD8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SEX</w:t>
            </w:r>
          </w:p>
        </w:tc>
        <w:tc>
          <w:tcPr>
            <w:tcW w:w="3229" w:type="dxa"/>
            <w:gridSpan w:val="4"/>
            <w:shd w:val="clear" w:color="auto" w:fill="auto"/>
            <w:vAlign w:val="center"/>
          </w:tcPr>
          <w:p w14:paraId="465D20A4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3" w:type="dxa"/>
            <w:gridSpan w:val="3"/>
            <w:shd w:val="clear" w:color="auto" w:fill="auto"/>
            <w:vAlign w:val="center"/>
          </w:tcPr>
          <w:p w14:paraId="7DB9FEE1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CONTACT NUMBER</w:t>
            </w:r>
          </w:p>
        </w:tc>
        <w:tc>
          <w:tcPr>
            <w:tcW w:w="340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ECA1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118EE183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74F5B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COURSE</w:t>
            </w:r>
          </w:p>
        </w:tc>
        <w:tc>
          <w:tcPr>
            <w:tcW w:w="3229" w:type="dxa"/>
            <w:gridSpan w:val="4"/>
            <w:shd w:val="clear" w:color="auto" w:fill="auto"/>
            <w:vAlign w:val="center"/>
          </w:tcPr>
          <w:p w14:paraId="059C1A9F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3" w:type="dxa"/>
            <w:gridSpan w:val="3"/>
            <w:shd w:val="clear" w:color="auto" w:fill="auto"/>
            <w:vAlign w:val="center"/>
          </w:tcPr>
          <w:p w14:paraId="50B600F4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YEAR &amp; SECTION</w:t>
            </w:r>
          </w:p>
        </w:tc>
        <w:tc>
          <w:tcPr>
            <w:tcW w:w="340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4F7D82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3796057D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E06AD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MAJOR</w:t>
            </w:r>
          </w:p>
        </w:tc>
        <w:tc>
          <w:tcPr>
            <w:tcW w:w="3229" w:type="dxa"/>
            <w:gridSpan w:val="4"/>
            <w:shd w:val="clear" w:color="auto" w:fill="auto"/>
            <w:vAlign w:val="center"/>
          </w:tcPr>
          <w:p w14:paraId="6502FB81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3" w:type="dxa"/>
            <w:gridSpan w:val="3"/>
            <w:shd w:val="clear" w:color="auto" w:fill="auto"/>
            <w:vAlign w:val="center"/>
          </w:tcPr>
          <w:p w14:paraId="3E7769D7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PARENT/GUARDIAN</w:t>
            </w:r>
          </w:p>
        </w:tc>
        <w:tc>
          <w:tcPr>
            <w:tcW w:w="340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43F1E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D2" w:rsidRPr="001A19B2" w14:paraId="0FBC3B7E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5D70F8" w14:textId="77777777" w:rsidR="00A871D2" w:rsidRPr="001A19B2" w:rsidRDefault="00A871D2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CURRENT ADDRESS</w:t>
            </w:r>
          </w:p>
        </w:tc>
        <w:tc>
          <w:tcPr>
            <w:tcW w:w="8601" w:type="dxa"/>
            <w:gridSpan w:val="10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C3846E" w14:textId="77777777" w:rsidR="00A871D2" w:rsidRPr="001A19B2" w:rsidRDefault="00A871D2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1599" w:rsidRPr="001A19B2" w14:paraId="3889FDE0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4307D9" w14:textId="77777777" w:rsidR="00C11599" w:rsidRPr="001A19B2" w:rsidRDefault="00A871D2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HOME</w:t>
            </w:r>
            <w:r w:rsidR="00C11599" w:rsidRPr="001A19B2">
              <w:rPr>
                <w:rFonts w:ascii="Arial" w:hAnsi="Arial" w:cs="Arial"/>
                <w:b/>
                <w:sz w:val="16"/>
                <w:szCs w:val="16"/>
              </w:rPr>
              <w:t xml:space="preserve"> ADDRESS</w:t>
            </w:r>
          </w:p>
        </w:tc>
        <w:tc>
          <w:tcPr>
            <w:tcW w:w="8601" w:type="dxa"/>
            <w:gridSpan w:val="10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90D6B6" w14:textId="77777777" w:rsidR="00C11599" w:rsidRPr="001A19B2" w:rsidRDefault="00C115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D2" w:rsidRPr="001A19B2" w14:paraId="66EBC887" w14:textId="77777777" w:rsidTr="001A19B2">
        <w:trPr>
          <w:trHeight w:val="284"/>
          <w:jc w:val="center"/>
        </w:trPr>
        <w:tc>
          <w:tcPr>
            <w:tcW w:w="11052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D5AA9" w14:textId="77777777" w:rsidR="00A871D2" w:rsidRPr="001A19B2" w:rsidRDefault="00A871D2" w:rsidP="001A19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A19B2">
              <w:rPr>
                <w:rFonts w:ascii="Arial" w:hAnsi="Arial" w:cs="Arial"/>
                <w:b/>
                <w:sz w:val="18"/>
                <w:szCs w:val="18"/>
              </w:rPr>
              <w:t>ACADEMIC CREDENTIALS/QUALIFICATIONS</w:t>
            </w:r>
          </w:p>
        </w:tc>
      </w:tr>
      <w:tr w:rsidR="00A871D2" w:rsidRPr="001A19B2" w14:paraId="7D42CA1C" w14:textId="77777777" w:rsidTr="001A19B2">
        <w:trPr>
          <w:trHeight w:val="534"/>
          <w:jc w:val="center"/>
        </w:trPr>
        <w:tc>
          <w:tcPr>
            <w:tcW w:w="11052" w:type="dxa"/>
            <w:gridSpan w:val="1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78D9A7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1A19B2">
              <w:rPr>
                <w:rFonts w:ascii="Arial" w:hAnsi="Arial" w:cs="Arial"/>
                <w:i/>
                <w:sz w:val="16"/>
                <w:szCs w:val="16"/>
              </w:rPr>
              <w:t>This is to certify that as per records kept in this office, the above name had already taken and pass ______ units except the following subject/s to wit:</w:t>
            </w:r>
          </w:p>
        </w:tc>
      </w:tr>
      <w:tr w:rsidR="001A19B2" w:rsidRPr="001A19B2" w14:paraId="5E5F6BFB" w14:textId="77777777" w:rsidTr="005D01D4">
        <w:trPr>
          <w:trHeight w:val="284"/>
          <w:jc w:val="center"/>
        </w:trPr>
        <w:tc>
          <w:tcPr>
            <w:tcW w:w="122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8A7D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SEM</w:t>
            </w: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14:paraId="5ADD89B1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SY</w:t>
            </w:r>
          </w:p>
        </w:tc>
        <w:tc>
          <w:tcPr>
            <w:tcW w:w="2403" w:type="dxa"/>
            <w:gridSpan w:val="2"/>
            <w:shd w:val="clear" w:color="auto" w:fill="auto"/>
            <w:vAlign w:val="center"/>
          </w:tcPr>
          <w:p w14:paraId="7FF8328C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SUBJECT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6FB83099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A19B2">
              <w:rPr>
                <w:rFonts w:ascii="Arial" w:hAnsi="Arial" w:cs="Arial"/>
                <w:b/>
                <w:sz w:val="14"/>
                <w:szCs w:val="14"/>
              </w:rPr>
              <w:t>PASSING</w:t>
            </w:r>
          </w:p>
        </w:tc>
        <w:tc>
          <w:tcPr>
            <w:tcW w:w="838" w:type="dxa"/>
            <w:gridSpan w:val="2"/>
            <w:shd w:val="clear" w:color="auto" w:fill="auto"/>
            <w:vAlign w:val="center"/>
          </w:tcPr>
          <w:p w14:paraId="082D54A6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A19B2">
              <w:rPr>
                <w:rFonts w:ascii="Arial" w:hAnsi="Arial" w:cs="Arial"/>
                <w:b/>
                <w:sz w:val="14"/>
                <w:szCs w:val="14"/>
              </w:rPr>
              <w:t>FAILING</w:t>
            </w:r>
          </w:p>
        </w:tc>
        <w:tc>
          <w:tcPr>
            <w:tcW w:w="848" w:type="dxa"/>
            <w:shd w:val="clear" w:color="auto" w:fill="auto"/>
            <w:vAlign w:val="center"/>
          </w:tcPr>
          <w:p w14:paraId="4E15098B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GRADE</w:t>
            </w:r>
          </w:p>
        </w:tc>
        <w:tc>
          <w:tcPr>
            <w:tcW w:w="2642" w:type="dxa"/>
            <w:gridSpan w:val="3"/>
            <w:shd w:val="clear" w:color="auto" w:fill="auto"/>
            <w:vAlign w:val="center"/>
          </w:tcPr>
          <w:p w14:paraId="181BFDE7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</w:tc>
        <w:tc>
          <w:tcPr>
            <w:tcW w:w="132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849AF" w14:textId="77777777" w:rsidR="00A871D2" w:rsidRPr="001A19B2" w:rsidRDefault="00A871D2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DATE</w:t>
            </w:r>
          </w:p>
        </w:tc>
      </w:tr>
      <w:tr w:rsidR="001A19B2" w:rsidRPr="001A19B2" w14:paraId="6E805AB7" w14:textId="77777777" w:rsidTr="005D01D4">
        <w:trPr>
          <w:trHeight w:val="284"/>
          <w:jc w:val="center"/>
        </w:trPr>
        <w:tc>
          <w:tcPr>
            <w:tcW w:w="122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E58E0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14:paraId="5A6430F0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03" w:type="dxa"/>
            <w:gridSpan w:val="2"/>
            <w:shd w:val="clear" w:color="auto" w:fill="auto"/>
            <w:vAlign w:val="center"/>
          </w:tcPr>
          <w:p w14:paraId="50B63D6E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7A5F816B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8" w:type="dxa"/>
            <w:gridSpan w:val="2"/>
            <w:shd w:val="clear" w:color="auto" w:fill="auto"/>
            <w:vAlign w:val="center"/>
          </w:tcPr>
          <w:p w14:paraId="3CF4EB9E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1AFFEF15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2" w:type="dxa"/>
            <w:gridSpan w:val="3"/>
            <w:shd w:val="clear" w:color="auto" w:fill="auto"/>
            <w:vAlign w:val="center"/>
          </w:tcPr>
          <w:p w14:paraId="6783B492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32ADE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2B08F753" w14:textId="77777777" w:rsidTr="005D01D4">
        <w:trPr>
          <w:trHeight w:val="284"/>
          <w:jc w:val="center"/>
        </w:trPr>
        <w:tc>
          <w:tcPr>
            <w:tcW w:w="122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5170A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14:paraId="22F1BE84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03" w:type="dxa"/>
            <w:gridSpan w:val="2"/>
            <w:shd w:val="clear" w:color="auto" w:fill="auto"/>
            <w:vAlign w:val="center"/>
          </w:tcPr>
          <w:p w14:paraId="2F26864D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73FB0239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8" w:type="dxa"/>
            <w:gridSpan w:val="2"/>
            <w:shd w:val="clear" w:color="auto" w:fill="auto"/>
            <w:vAlign w:val="center"/>
          </w:tcPr>
          <w:p w14:paraId="7F914521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03161015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2" w:type="dxa"/>
            <w:gridSpan w:val="3"/>
            <w:shd w:val="clear" w:color="auto" w:fill="auto"/>
            <w:vAlign w:val="center"/>
          </w:tcPr>
          <w:p w14:paraId="0073AA4F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94069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2A6B4725" w14:textId="77777777" w:rsidTr="005D01D4">
        <w:trPr>
          <w:trHeight w:val="284"/>
          <w:jc w:val="center"/>
        </w:trPr>
        <w:tc>
          <w:tcPr>
            <w:tcW w:w="122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04E347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14:paraId="608FD024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03" w:type="dxa"/>
            <w:gridSpan w:val="2"/>
            <w:shd w:val="clear" w:color="auto" w:fill="auto"/>
            <w:vAlign w:val="center"/>
          </w:tcPr>
          <w:p w14:paraId="0830DB82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5561C951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8" w:type="dxa"/>
            <w:gridSpan w:val="2"/>
            <w:shd w:val="clear" w:color="auto" w:fill="auto"/>
            <w:vAlign w:val="center"/>
          </w:tcPr>
          <w:p w14:paraId="23750005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5A8E8041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2" w:type="dxa"/>
            <w:gridSpan w:val="3"/>
            <w:shd w:val="clear" w:color="auto" w:fill="auto"/>
            <w:vAlign w:val="center"/>
          </w:tcPr>
          <w:p w14:paraId="27DB1F8C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600D9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02A1A18A" w14:textId="77777777" w:rsidTr="005D01D4">
        <w:trPr>
          <w:trHeight w:val="284"/>
          <w:jc w:val="center"/>
        </w:trPr>
        <w:tc>
          <w:tcPr>
            <w:tcW w:w="122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526C3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14:paraId="24FCFC41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03" w:type="dxa"/>
            <w:gridSpan w:val="2"/>
            <w:shd w:val="clear" w:color="auto" w:fill="auto"/>
            <w:vAlign w:val="center"/>
          </w:tcPr>
          <w:p w14:paraId="1866155E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1F4E8321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8" w:type="dxa"/>
            <w:gridSpan w:val="2"/>
            <w:shd w:val="clear" w:color="auto" w:fill="auto"/>
            <w:vAlign w:val="center"/>
          </w:tcPr>
          <w:p w14:paraId="22094382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586FA6BF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2" w:type="dxa"/>
            <w:gridSpan w:val="3"/>
            <w:shd w:val="clear" w:color="auto" w:fill="auto"/>
            <w:vAlign w:val="center"/>
          </w:tcPr>
          <w:p w14:paraId="4E5CC307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B2D4FC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1D5E354B" w14:textId="77777777" w:rsidTr="005D01D4">
        <w:trPr>
          <w:trHeight w:val="284"/>
          <w:jc w:val="center"/>
        </w:trPr>
        <w:tc>
          <w:tcPr>
            <w:tcW w:w="122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EE462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gridSpan w:val="2"/>
            <w:shd w:val="clear" w:color="auto" w:fill="auto"/>
            <w:vAlign w:val="center"/>
          </w:tcPr>
          <w:p w14:paraId="6F4C2E63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03" w:type="dxa"/>
            <w:gridSpan w:val="2"/>
            <w:shd w:val="clear" w:color="auto" w:fill="auto"/>
            <w:vAlign w:val="center"/>
          </w:tcPr>
          <w:p w14:paraId="589C71F1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04CC0CA3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8" w:type="dxa"/>
            <w:gridSpan w:val="2"/>
            <w:shd w:val="clear" w:color="auto" w:fill="auto"/>
            <w:vAlign w:val="center"/>
          </w:tcPr>
          <w:p w14:paraId="230D73C7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14:paraId="561F535D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2" w:type="dxa"/>
            <w:gridSpan w:val="3"/>
            <w:shd w:val="clear" w:color="auto" w:fill="auto"/>
            <w:vAlign w:val="center"/>
          </w:tcPr>
          <w:p w14:paraId="0ACDE7DC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4AAEE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19B2" w:rsidRPr="001A19B2" w14:paraId="7399E422" w14:textId="77777777" w:rsidTr="005D01D4">
        <w:trPr>
          <w:trHeight w:val="284"/>
          <w:jc w:val="center"/>
        </w:trPr>
        <w:tc>
          <w:tcPr>
            <w:tcW w:w="12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2F4700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C3B327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0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BCA514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15B5CC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EC4286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C112B4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F75F54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0EE7D" w14:textId="77777777" w:rsidR="00683EA8" w:rsidRPr="001A19B2" w:rsidRDefault="00683EA8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D01D4" w:rsidRPr="001A19B2" w14:paraId="1445CAD2" w14:textId="77777777" w:rsidTr="005D01D4">
        <w:trPr>
          <w:trHeight w:val="1374"/>
          <w:jc w:val="center"/>
        </w:trPr>
        <w:tc>
          <w:tcPr>
            <w:tcW w:w="11052" w:type="dxa"/>
            <w:gridSpan w:val="1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D1EB6D" w14:textId="77777777" w:rsidR="005D01D4" w:rsidRPr="001A19B2" w:rsidRDefault="005D01D4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D41B733" w14:textId="77777777" w:rsidR="005D01D4" w:rsidRPr="001A19B2" w:rsidRDefault="005D01D4" w:rsidP="001A19B2">
            <w:pPr>
              <w:spacing w:after="0" w:line="240" w:lineRule="auto"/>
              <w:ind w:right="-143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1A19B2">
              <w:rPr>
                <w:rFonts w:ascii="Arial" w:hAnsi="Arial" w:cs="Arial"/>
                <w:i/>
                <w:sz w:val="16"/>
                <w:szCs w:val="16"/>
              </w:rPr>
              <w:t xml:space="preserve">This is to certify that he/she is ________________ to undergo </w:t>
            </w:r>
            <w:r>
              <w:rPr>
                <w:rFonts w:ascii="Arial" w:hAnsi="Arial" w:cs="Arial"/>
                <w:i/>
                <w:sz w:val="16"/>
                <w:szCs w:val="16"/>
              </w:rPr>
              <w:t>internship.</w:t>
            </w:r>
          </w:p>
          <w:p w14:paraId="7D1DEA14" w14:textId="77777777" w:rsidR="005D01D4" w:rsidRPr="001A19B2" w:rsidRDefault="005D01D4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FA9F733" w14:textId="77777777" w:rsidR="005D01D4" w:rsidRDefault="005D01D4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Certified and verified true and correct:</w:t>
            </w:r>
          </w:p>
          <w:p w14:paraId="367D5C22" w14:textId="77777777" w:rsidR="005D01D4" w:rsidRPr="001A19B2" w:rsidRDefault="008649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3900A2" wp14:editId="50DA021F">
                      <wp:simplePos x="0" y="0"/>
                      <wp:positionH relativeFrom="margin">
                        <wp:posOffset>2750820</wp:posOffset>
                      </wp:positionH>
                      <wp:positionV relativeFrom="paragraph">
                        <wp:posOffset>105410</wp:posOffset>
                      </wp:positionV>
                      <wp:extent cx="1475740" cy="327660"/>
                      <wp:effectExtent l="0" t="0" r="0" b="0"/>
                      <wp:wrapSquare wrapText="bothSides"/>
                      <wp:docPr id="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475740" cy="327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4BBC9A" w14:textId="601D52F1" w:rsidR="005D01D4" w:rsidRPr="005D01D4" w:rsidRDefault="00C047EA" w:rsidP="00683EA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01297E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______________________</w:t>
                                  </w:r>
                                </w:p>
                                <w:p w14:paraId="238F59B5" w14:textId="735CFBE3" w:rsidR="005D01D4" w:rsidRPr="006E0EDA" w:rsidRDefault="005D01D4" w:rsidP="00683EA8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Registrar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3900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16.6pt;margin-top:8.3pt;width:116.2pt;height:25.8pt;z-index:2516602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" filled="f" stroked="f" strokeweight=".5pt">
                      <v:textbox>
                        <w:txbxContent>
                          <w:p w14:paraId="7B4BBC9A" w14:textId="601D52F1" w:rsidR="005D01D4" w:rsidRPr="005D01D4" w:rsidRDefault="00C047EA" w:rsidP="00683E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1297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  <w:t>______________________</w:t>
                            </w:r>
                          </w:p>
                          <w:p w14:paraId="238F59B5" w14:textId="735CFBE3" w:rsidR="005D01D4" w:rsidRPr="006E0EDA" w:rsidRDefault="005D01D4" w:rsidP="00683EA8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Registrar 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024460E4" w14:textId="77777777" w:rsidR="005D01D4" w:rsidRPr="001A19B2" w:rsidRDefault="005D01D4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B34F8" w:rsidRPr="001A19B2" w14:paraId="3037B8DC" w14:textId="77777777" w:rsidTr="001A19B2">
        <w:trPr>
          <w:trHeight w:val="284"/>
          <w:jc w:val="center"/>
        </w:trPr>
        <w:tc>
          <w:tcPr>
            <w:tcW w:w="11052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829269" w14:textId="77777777" w:rsidR="00AB34F8" w:rsidRPr="001A19B2" w:rsidRDefault="00AB34F8" w:rsidP="005D01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A19B2">
              <w:rPr>
                <w:rFonts w:ascii="Arial" w:hAnsi="Arial" w:cs="Arial"/>
                <w:b/>
                <w:sz w:val="18"/>
                <w:szCs w:val="18"/>
              </w:rPr>
              <w:t xml:space="preserve">FIRM/AGENCY/COMPANY FOR </w:t>
            </w:r>
            <w:r w:rsidR="005D01D4">
              <w:rPr>
                <w:rFonts w:ascii="Arial" w:hAnsi="Arial" w:cs="Arial"/>
                <w:b/>
                <w:sz w:val="18"/>
                <w:szCs w:val="18"/>
              </w:rPr>
              <w:t>INTERNSHIP</w:t>
            </w:r>
          </w:p>
        </w:tc>
      </w:tr>
      <w:tr w:rsidR="00AB34F8" w:rsidRPr="001A19B2" w14:paraId="2FEC3ED7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BBAD48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NAME OF THE FIRM/AGENCY/COMPANY</w:t>
            </w:r>
          </w:p>
        </w:tc>
        <w:tc>
          <w:tcPr>
            <w:tcW w:w="8601" w:type="dxa"/>
            <w:gridSpan w:val="10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38970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B34F8" w:rsidRPr="001A19B2" w14:paraId="20139B23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39DF1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ADDRESS</w:t>
            </w:r>
          </w:p>
        </w:tc>
        <w:tc>
          <w:tcPr>
            <w:tcW w:w="8601" w:type="dxa"/>
            <w:gridSpan w:val="10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EE63D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B34F8" w:rsidRPr="001A19B2" w14:paraId="286CAA74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353A0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HEAD</w:t>
            </w:r>
          </w:p>
        </w:tc>
        <w:tc>
          <w:tcPr>
            <w:tcW w:w="8601" w:type="dxa"/>
            <w:gridSpan w:val="10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BE6A8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B34F8" w:rsidRPr="001A19B2" w14:paraId="40880065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3DB83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CONTACT NUMBER</w:t>
            </w:r>
          </w:p>
        </w:tc>
        <w:tc>
          <w:tcPr>
            <w:tcW w:w="8601" w:type="dxa"/>
            <w:gridSpan w:val="10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991359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B34F8" w:rsidRPr="001A19B2" w14:paraId="2994D1D2" w14:textId="77777777" w:rsidTr="005D01D4">
        <w:trPr>
          <w:trHeight w:val="284"/>
          <w:jc w:val="center"/>
        </w:trPr>
        <w:tc>
          <w:tcPr>
            <w:tcW w:w="2451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83EBF9" w14:textId="4A4DF908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1A19B2">
              <w:rPr>
                <w:rFonts w:ascii="Arial" w:hAnsi="Arial" w:cs="Arial"/>
                <w:b/>
                <w:sz w:val="16"/>
                <w:szCs w:val="16"/>
              </w:rPr>
              <w:t>NUM</w:t>
            </w:r>
            <w:r w:rsidR="00C047EA">
              <w:rPr>
                <w:rFonts w:ascii="Arial" w:hAnsi="Arial" w:cs="Arial"/>
                <w:b/>
                <w:sz w:val="16"/>
                <w:szCs w:val="16"/>
              </w:rPr>
              <w:t>BE</w:t>
            </w:r>
            <w:r w:rsidRPr="001A19B2">
              <w:rPr>
                <w:rFonts w:ascii="Arial" w:hAnsi="Arial" w:cs="Arial"/>
                <w:b/>
                <w:sz w:val="16"/>
                <w:szCs w:val="16"/>
              </w:rPr>
              <w:t>R OF HOURS</w:t>
            </w:r>
          </w:p>
        </w:tc>
        <w:tc>
          <w:tcPr>
            <w:tcW w:w="8601" w:type="dxa"/>
            <w:gridSpan w:val="10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007BA9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B34F8" w:rsidRPr="001A19B2" w14:paraId="7ED6452D" w14:textId="77777777" w:rsidTr="001A19B2">
        <w:trPr>
          <w:trHeight w:val="681"/>
          <w:jc w:val="center"/>
        </w:trPr>
        <w:tc>
          <w:tcPr>
            <w:tcW w:w="1105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422D72" w14:textId="77777777" w:rsidR="00AB34F8" w:rsidRPr="001A19B2" w:rsidRDefault="00AB34F8" w:rsidP="001A19B2">
            <w:pPr>
              <w:spacing w:after="0" w:line="240" w:lineRule="auto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1A19B2">
              <w:rPr>
                <w:rFonts w:ascii="Arial" w:hAnsi="Arial" w:cs="Arial"/>
                <w:i/>
                <w:sz w:val="16"/>
                <w:szCs w:val="16"/>
              </w:rPr>
              <w:t xml:space="preserve">Note: Please attach Medical Certificate and Psychological Test from any government physician, certifying that the student applicant is physically, emotionally, and mentally fit for the </w:t>
            </w:r>
            <w:r w:rsidR="005D01D4">
              <w:rPr>
                <w:rFonts w:ascii="Arial" w:hAnsi="Arial" w:cs="Arial"/>
                <w:i/>
                <w:sz w:val="16"/>
                <w:szCs w:val="16"/>
              </w:rPr>
              <w:t>internship</w:t>
            </w:r>
            <w:r w:rsidR="005D01D4" w:rsidRPr="001A19B2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1A19B2">
              <w:rPr>
                <w:rFonts w:ascii="Arial" w:hAnsi="Arial" w:cs="Arial"/>
                <w:i/>
                <w:sz w:val="16"/>
                <w:szCs w:val="16"/>
              </w:rPr>
              <w:t>training activity.</w:t>
            </w:r>
          </w:p>
        </w:tc>
      </w:tr>
      <w:tr w:rsidR="00AB34F8" w:rsidRPr="001A19B2" w14:paraId="7B78DA12" w14:textId="77777777" w:rsidTr="001A19B2">
        <w:trPr>
          <w:trHeight w:val="2614"/>
          <w:jc w:val="center"/>
        </w:trPr>
        <w:tc>
          <w:tcPr>
            <w:tcW w:w="1105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D28DC96" w14:textId="77777777" w:rsidR="00685B75" w:rsidRPr="001A19B2" w:rsidRDefault="00AB34F8" w:rsidP="001A19B2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A19B2">
              <w:rPr>
                <w:rFonts w:ascii="Arial" w:hAnsi="Arial" w:cs="Arial"/>
                <w:b/>
                <w:sz w:val="18"/>
                <w:szCs w:val="18"/>
              </w:rPr>
              <w:t>RECOMMENDING APPROVAL</w:t>
            </w:r>
          </w:p>
          <w:p w14:paraId="23A34F78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</w:rPr>
            </w:pPr>
          </w:p>
          <w:p w14:paraId="4B2C7480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37E3E67" w14:textId="77777777" w:rsidR="008049BD" w:rsidRPr="001A19B2" w:rsidRDefault="008049BD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D2C981D" w14:textId="77777777" w:rsidR="008049BD" w:rsidRPr="001A19B2" w:rsidRDefault="00864999" w:rsidP="001A19B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56902CBD" wp14:editId="74112174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85724</wp:posOffset>
                      </wp:positionV>
                      <wp:extent cx="1943100" cy="0"/>
                      <wp:effectExtent l="0" t="0" r="0" b="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658F71FC" id="Straight Connector 12" o:spid="_x0000_s1026" style="position:absolute;flip:y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51.25pt,6.75pt" to="204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503D5454" wp14:editId="5BD8F7A6">
                      <wp:simplePos x="0" y="0"/>
                      <wp:positionH relativeFrom="column">
                        <wp:posOffset>4156075</wp:posOffset>
                      </wp:positionH>
                      <wp:positionV relativeFrom="paragraph">
                        <wp:posOffset>66674</wp:posOffset>
                      </wp:positionV>
                      <wp:extent cx="1933575" cy="0"/>
                      <wp:effectExtent l="0" t="0" r="9525" b="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335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1EE2E963" id="Straight Connector 15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7.25pt,5.25pt" to="479.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52D447D5" w14:textId="77777777" w:rsidR="008049BD" w:rsidRPr="001A19B2" w:rsidRDefault="005D01D4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</w:t>
            </w:r>
            <w:r w:rsidR="00E46187" w:rsidRPr="001A19B2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8049BD" w:rsidRPr="001A19B2">
              <w:rPr>
                <w:rFonts w:ascii="Arial" w:hAnsi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</w:rPr>
              <w:t>I</w:t>
            </w:r>
            <w:r w:rsidRPr="005D01D4">
              <w:rPr>
                <w:rFonts w:ascii="Arial" w:hAnsi="Arial" w:cs="Arial"/>
                <w:sz w:val="16"/>
                <w:szCs w:val="16"/>
              </w:rPr>
              <w:t>nternship</w:t>
            </w:r>
            <w:r w:rsidR="008049BD" w:rsidRPr="001A19B2">
              <w:rPr>
                <w:rFonts w:ascii="Arial" w:hAnsi="Arial" w:cs="Arial"/>
                <w:sz w:val="16"/>
                <w:szCs w:val="16"/>
              </w:rPr>
              <w:t xml:space="preserve">/Practicum Subject Instructor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</w:t>
            </w:r>
            <w:r w:rsidR="008049BD" w:rsidRPr="001A19B2">
              <w:rPr>
                <w:rFonts w:ascii="Arial" w:hAnsi="Arial" w:cs="Arial"/>
                <w:sz w:val="16"/>
                <w:szCs w:val="16"/>
              </w:rPr>
              <w:t xml:space="preserve">Campus </w:t>
            </w:r>
            <w:r>
              <w:rPr>
                <w:rFonts w:ascii="Arial" w:hAnsi="Arial" w:cs="Arial"/>
                <w:sz w:val="16"/>
                <w:szCs w:val="16"/>
              </w:rPr>
              <w:t>I</w:t>
            </w:r>
            <w:r w:rsidRPr="005D01D4">
              <w:rPr>
                <w:rFonts w:ascii="Arial" w:hAnsi="Arial" w:cs="Arial"/>
                <w:sz w:val="16"/>
                <w:szCs w:val="16"/>
              </w:rPr>
              <w:t>nternship</w:t>
            </w:r>
            <w:r w:rsidR="008049BD" w:rsidRPr="001A19B2">
              <w:rPr>
                <w:rFonts w:ascii="Arial" w:hAnsi="Arial" w:cs="Arial"/>
                <w:sz w:val="16"/>
                <w:szCs w:val="16"/>
              </w:rPr>
              <w:t xml:space="preserve"> Coordinator</w:t>
            </w:r>
          </w:p>
          <w:p w14:paraId="34D4922B" w14:textId="77777777" w:rsidR="008049BD" w:rsidRPr="001A19B2" w:rsidRDefault="008049BD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9F842A7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2421E200" w14:textId="77777777" w:rsidR="008049BD" w:rsidRPr="001A19B2" w:rsidRDefault="008049BD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2E7F1F7" w14:textId="77777777" w:rsidR="008049BD" w:rsidRPr="001A19B2" w:rsidRDefault="008049BD" w:rsidP="001A19B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3A7402" w14:textId="77777777" w:rsidR="008049BD" w:rsidRPr="001A19B2" w:rsidRDefault="00864999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DA1930B" wp14:editId="2A92CA84">
                      <wp:simplePos x="0" y="0"/>
                      <wp:positionH relativeFrom="column">
                        <wp:posOffset>4156075</wp:posOffset>
                      </wp:positionH>
                      <wp:positionV relativeFrom="paragraph">
                        <wp:posOffset>89534</wp:posOffset>
                      </wp:positionV>
                      <wp:extent cx="1866900" cy="0"/>
                      <wp:effectExtent l="0" t="0" r="0" b="0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045CBF73" id="Straight Connector 1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7.25pt,7.05pt" to="474.2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C6FE24C" wp14:editId="4B496E3A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86359</wp:posOffset>
                      </wp:positionV>
                      <wp:extent cx="1695450" cy="0"/>
                      <wp:effectExtent l="0" t="0" r="0" b="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6D1665F3" id="Straight Connector 16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51pt,6.8pt" to="184.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8049BD" w:rsidRPr="001A19B2">
              <w:rPr>
                <w:rFonts w:ascii="Arial" w:hAnsi="Arial" w:cs="Arial"/>
                <w:sz w:val="16"/>
                <w:szCs w:val="16"/>
              </w:rPr>
              <w:t xml:space="preserve">                            </w:t>
            </w:r>
          </w:p>
          <w:p w14:paraId="7881646A" w14:textId="10EB15E6" w:rsidR="008049BD" w:rsidRPr="001A19B2" w:rsidRDefault="008049BD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1A19B2">
              <w:rPr>
                <w:rFonts w:ascii="Arial" w:hAnsi="Arial" w:cs="Arial"/>
                <w:sz w:val="16"/>
                <w:szCs w:val="16"/>
              </w:rPr>
              <w:t xml:space="preserve">                               </w:t>
            </w:r>
            <w:r w:rsidR="00E46187" w:rsidRPr="001A19B2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27564B" w:rsidRPr="0001297E">
              <w:rPr>
                <w:rFonts w:ascii="Arial" w:hAnsi="Arial" w:cs="Arial"/>
                <w:sz w:val="16"/>
                <w:szCs w:val="16"/>
              </w:rPr>
              <w:t>Department</w:t>
            </w:r>
            <w:r w:rsidR="00E46187" w:rsidRPr="0001297E">
              <w:rPr>
                <w:rFonts w:ascii="Arial" w:hAnsi="Arial" w:cs="Arial"/>
                <w:sz w:val="16"/>
                <w:szCs w:val="16"/>
              </w:rPr>
              <w:t xml:space="preserve"> Chair</w:t>
            </w:r>
            <w:r w:rsidRPr="001A19B2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</w:t>
            </w:r>
            <w:r w:rsidR="00E46187" w:rsidRPr="001A19B2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1A19B2">
              <w:rPr>
                <w:rFonts w:ascii="Arial" w:hAnsi="Arial" w:cs="Arial"/>
                <w:sz w:val="16"/>
                <w:szCs w:val="16"/>
              </w:rPr>
              <w:t xml:space="preserve">                         </w:t>
            </w:r>
            <w:r w:rsidR="00E46187" w:rsidRPr="001A19B2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1A19B2">
              <w:rPr>
                <w:rFonts w:ascii="Arial" w:hAnsi="Arial" w:cs="Arial"/>
                <w:sz w:val="16"/>
                <w:szCs w:val="16"/>
              </w:rPr>
              <w:t>College Dean</w:t>
            </w:r>
          </w:p>
          <w:p w14:paraId="16F621BC" w14:textId="77777777" w:rsidR="00AB34F8" w:rsidRPr="001A19B2" w:rsidRDefault="00AB34F8" w:rsidP="001A19B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85B75" w:rsidRPr="001A19B2" w14:paraId="168B2E6C" w14:textId="77777777" w:rsidTr="001A19B2">
        <w:trPr>
          <w:trHeight w:val="1417"/>
          <w:jc w:val="center"/>
        </w:trPr>
        <w:tc>
          <w:tcPr>
            <w:tcW w:w="1105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2EE41" w14:textId="77777777" w:rsidR="00685B75" w:rsidRPr="001A19B2" w:rsidRDefault="00864999" w:rsidP="001A19B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B168122" wp14:editId="5C2B6BA6">
                      <wp:simplePos x="0" y="0"/>
                      <wp:positionH relativeFrom="margin">
                        <wp:posOffset>2160905</wp:posOffset>
                      </wp:positionH>
                      <wp:positionV relativeFrom="paragraph">
                        <wp:posOffset>521970</wp:posOffset>
                      </wp:positionV>
                      <wp:extent cx="2413000" cy="325120"/>
                      <wp:effectExtent l="0" t="0" r="0" b="0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13000" cy="3251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1865FD" w14:textId="77777777" w:rsidR="00864999" w:rsidRDefault="00864999" w:rsidP="007667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864999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</w:t>
                                  </w:r>
                                  <w:r w:rsidRPr="00864999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  <w:u w:val="single"/>
                                    </w:rPr>
                                    <w:t>.</w:t>
                                  </w:r>
                                </w:p>
                                <w:p w14:paraId="650D44CB" w14:textId="77777777" w:rsidR="00685B75" w:rsidRPr="00927AF7" w:rsidRDefault="00685B75" w:rsidP="007667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Campus Executive Director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68122" id="Text Box 9" o:spid="_x0000_s1027" type="#_x0000_t202" style="position:absolute;margin-left:170.15pt;margin-top:41.1pt;width:190pt;height:25.6pt;z-index:2516551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" filled="f" stroked="f" strokeweight=".5pt">
                      <v:textbox style="mso-fit-shape-to-text:t">
                        <w:txbxContent>
                          <w:p w14:paraId="0A1865FD" w14:textId="77777777" w:rsidR="00864999" w:rsidRDefault="00864999" w:rsidP="0076674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86499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</w:t>
                            </w:r>
                            <w:r w:rsidRPr="0086499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  <w:u w:val="single"/>
                              </w:rPr>
                              <w:t>.</w:t>
                            </w:r>
                          </w:p>
                          <w:p w14:paraId="650D44CB" w14:textId="77777777" w:rsidR="00685B75" w:rsidRPr="00927AF7" w:rsidRDefault="00685B75" w:rsidP="0076674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Campus Executive Director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85B75" w:rsidRPr="001A19B2">
              <w:rPr>
                <w:rFonts w:ascii="Arial" w:hAnsi="Arial" w:cs="Arial"/>
                <w:b/>
                <w:sz w:val="18"/>
                <w:szCs w:val="18"/>
              </w:rPr>
              <w:t>APPROVED BY:</w:t>
            </w:r>
          </w:p>
        </w:tc>
      </w:tr>
    </w:tbl>
    <w:p w14:paraId="7480B3E8" w14:textId="77777777" w:rsidR="00394AC2" w:rsidRPr="00C11599" w:rsidRDefault="00394AC2" w:rsidP="00685B75">
      <w:pPr>
        <w:rPr>
          <w:rFonts w:ascii="Arial" w:hAnsi="Arial" w:cs="Arial"/>
        </w:rPr>
      </w:pPr>
    </w:p>
    <w:sectPr w:rsidR="00394AC2" w:rsidRPr="00C11599" w:rsidSect="001D11CC">
      <w:headerReference w:type="default" r:id="rId9"/>
      <w:pgSz w:w="11906" w:h="16838" w:code="9"/>
      <w:pgMar w:top="218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1049A6" w14:textId="77777777" w:rsidR="008A6428" w:rsidRDefault="008A6428" w:rsidP="00685B75">
      <w:pPr>
        <w:spacing w:after="0" w:line="240" w:lineRule="auto"/>
      </w:pPr>
      <w:r>
        <w:separator/>
      </w:r>
    </w:p>
  </w:endnote>
  <w:endnote w:type="continuationSeparator" w:id="0">
    <w:p w14:paraId="45EDBCAE" w14:textId="77777777" w:rsidR="008A6428" w:rsidRDefault="008A6428" w:rsidP="0068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BD72AA" w14:textId="77777777" w:rsidR="008A6428" w:rsidRDefault="008A6428" w:rsidP="00685B75">
      <w:pPr>
        <w:spacing w:after="0" w:line="240" w:lineRule="auto"/>
      </w:pPr>
      <w:r>
        <w:separator/>
      </w:r>
    </w:p>
  </w:footnote>
  <w:footnote w:type="continuationSeparator" w:id="0">
    <w:p w14:paraId="32A3DB44" w14:textId="77777777" w:rsidR="008A6428" w:rsidRDefault="008A6428" w:rsidP="00685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C1712" w14:textId="77777777" w:rsidR="00685B75" w:rsidRDefault="00253137" w:rsidP="00B652E4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FM-AA-INT</w:t>
    </w:r>
    <w:r w:rsidR="00B652E4">
      <w:rPr>
        <w:rFonts w:ascii="Arial" w:hAnsi="Arial" w:cs="Arial"/>
        <w:i/>
        <w:sz w:val="14"/>
        <w:szCs w:val="14"/>
      </w:rPr>
      <w:t>-01</w:t>
    </w:r>
  </w:p>
  <w:p w14:paraId="457DEF18" w14:textId="3FE59E83" w:rsidR="00B652E4" w:rsidRDefault="00B652E4" w:rsidP="00B652E4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01297E">
      <w:rPr>
        <w:rFonts w:ascii="Arial" w:hAnsi="Arial" w:cs="Arial"/>
        <w:i/>
        <w:sz w:val="14"/>
        <w:szCs w:val="14"/>
      </w:rPr>
      <w:t>1</w:t>
    </w:r>
  </w:p>
  <w:p w14:paraId="0B4A5898" w14:textId="76F9A5A6" w:rsidR="00B652E4" w:rsidRPr="00685B75" w:rsidRDefault="0001297E" w:rsidP="00B652E4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14-</w:t>
    </w:r>
    <w:r w:rsidR="00657C02">
      <w:rPr>
        <w:rFonts w:ascii="Arial" w:hAnsi="Arial" w:cs="Arial"/>
        <w:i/>
        <w:sz w:val="14"/>
        <w:szCs w:val="14"/>
      </w:rPr>
      <w:t>Oct</w:t>
    </w:r>
    <w:r>
      <w:rPr>
        <w:rFonts w:ascii="Arial" w:hAnsi="Arial" w:cs="Arial"/>
        <w:i/>
        <w:sz w:val="14"/>
        <w:szCs w:val="14"/>
      </w:rPr>
      <w:t>-2024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A584A"/>
    <w:multiLevelType w:val="hybridMultilevel"/>
    <w:tmpl w:val="A614CB6E"/>
    <w:lvl w:ilvl="0" w:tplc="7CDA1DE8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74F7D"/>
    <w:multiLevelType w:val="hybridMultilevel"/>
    <w:tmpl w:val="7828FF46"/>
    <w:lvl w:ilvl="0" w:tplc="3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999"/>
    <w:rsid w:val="0001297E"/>
    <w:rsid w:val="0007507B"/>
    <w:rsid w:val="000B7D8A"/>
    <w:rsid w:val="00166D1A"/>
    <w:rsid w:val="001A19B2"/>
    <w:rsid w:val="001D11CC"/>
    <w:rsid w:val="00253137"/>
    <w:rsid w:val="0027564B"/>
    <w:rsid w:val="002D797A"/>
    <w:rsid w:val="002E220E"/>
    <w:rsid w:val="003240B9"/>
    <w:rsid w:val="00351BBF"/>
    <w:rsid w:val="00394AC2"/>
    <w:rsid w:val="003F2AE7"/>
    <w:rsid w:val="00496644"/>
    <w:rsid w:val="004E5D16"/>
    <w:rsid w:val="005D01D4"/>
    <w:rsid w:val="00600B0F"/>
    <w:rsid w:val="00646C5D"/>
    <w:rsid w:val="00657C02"/>
    <w:rsid w:val="00683EA8"/>
    <w:rsid w:val="00685B75"/>
    <w:rsid w:val="00691670"/>
    <w:rsid w:val="0072468F"/>
    <w:rsid w:val="00766749"/>
    <w:rsid w:val="00775128"/>
    <w:rsid w:val="007A7D33"/>
    <w:rsid w:val="008010BA"/>
    <w:rsid w:val="008049BD"/>
    <w:rsid w:val="00864999"/>
    <w:rsid w:val="008A6428"/>
    <w:rsid w:val="00A50CCC"/>
    <w:rsid w:val="00A8346E"/>
    <w:rsid w:val="00A871D2"/>
    <w:rsid w:val="00AB34F8"/>
    <w:rsid w:val="00B31A0F"/>
    <w:rsid w:val="00B4287C"/>
    <w:rsid w:val="00B652E4"/>
    <w:rsid w:val="00BD4559"/>
    <w:rsid w:val="00C047EA"/>
    <w:rsid w:val="00C11599"/>
    <w:rsid w:val="00DC4121"/>
    <w:rsid w:val="00DF5153"/>
    <w:rsid w:val="00DF540B"/>
    <w:rsid w:val="00E46187"/>
    <w:rsid w:val="00FC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F734A"/>
  <w15:chartTrackingRefBased/>
  <w15:docId w15:val="{DB678CF9-AB36-4255-A2A2-89D40D93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1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B75"/>
  </w:style>
  <w:style w:type="paragraph" w:styleId="Footer">
    <w:name w:val="footer"/>
    <w:basedOn w:val="Normal"/>
    <w:link w:val="FooterChar"/>
    <w:uiPriority w:val="99"/>
    <w:unhideWhenUsed/>
    <w:rsid w:val="0068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B75"/>
  </w:style>
  <w:style w:type="paragraph" w:styleId="BalloonText">
    <w:name w:val="Balloon Text"/>
    <w:basedOn w:val="Normal"/>
    <w:link w:val="BalloonTextChar"/>
    <w:uiPriority w:val="99"/>
    <w:semiHidden/>
    <w:unhideWhenUsed/>
    <w:rsid w:val="00B65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52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01_%20UPDATED%20QMS%20MANUAL%20(01252020)\FORMS%20UPDATED\02_%20ACADEMIC%20AFFAIRS\Internship\01%20Application%20for%20On%20the%20Job%20Train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25F65-92EC-43E1-8CA1-7BFC5ADBC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 Application for On the Job Training.dot</Template>
  <TotalTime>16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QMS</dc:creator>
  <cp:keywords/>
  <dc:description/>
  <cp:lastModifiedBy>Ferdie Bacton</cp:lastModifiedBy>
  <cp:revision>8</cp:revision>
  <cp:lastPrinted>2020-01-25T09:14:00Z</cp:lastPrinted>
  <dcterms:created xsi:type="dcterms:W3CDTF">2024-04-30T02:10:00Z</dcterms:created>
  <dcterms:modified xsi:type="dcterms:W3CDTF">2024-10-11T04:28:00Z</dcterms:modified>
</cp:coreProperties>
</file>