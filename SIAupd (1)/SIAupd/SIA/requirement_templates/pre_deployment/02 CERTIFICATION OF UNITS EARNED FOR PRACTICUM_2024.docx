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784"/>
        <w:gridCol w:w="1915"/>
        <w:gridCol w:w="581"/>
        <w:gridCol w:w="463"/>
        <w:gridCol w:w="1442"/>
        <w:gridCol w:w="581"/>
        <w:gridCol w:w="910"/>
        <w:gridCol w:w="984"/>
        <w:gridCol w:w="581"/>
        <w:gridCol w:w="523"/>
        <w:gridCol w:w="841"/>
      </w:tblGrid>
      <w:tr w:rsidR="00DA48E8" w:rsidRPr="00E742B5" w14:paraId="2781A4ED" w14:textId="77777777" w:rsidTr="00E742B5">
        <w:trPr>
          <w:trHeight w:val="1166"/>
          <w:jc w:val="center"/>
        </w:trPr>
        <w:tc>
          <w:tcPr>
            <w:tcW w:w="11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325F88" w14:textId="77777777" w:rsidR="00DA48E8" w:rsidRPr="00E742B5" w:rsidRDefault="005C3955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noProof/>
                <w:lang w:eastAsia="en-PH"/>
              </w:rPr>
              <w:drawing>
                <wp:inline distT="0" distB="0" distL="0" distR="0" wp14:anchorId="28FE0F7D" wp14:editId="35A4E63C">
                  <wp:extent cx="781050" cy="781050"/>
                  <wp:effectExtent l="0" t="0" r="0" b="0"/>
                  <wp:docPr id="1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6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87ACB6" w14:textId="77777777" w:rsidR="00DA48E8" w:rsidRPr="00E742B5" w:rsidRDefault="002516BC" w:rsidP="00E742B5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742B5">
              <w:rPr>
                <w:rFonts w:ascii="Arial" w:hAnsi="Arial" w:cs="Arial"/>
                <w:b/>
                <w:sz w:val="32"/>
                <w:szCs w:val="32"/>
              </w:rPr>
              <w:t>CERTIFICATION OF UNITS EARNED FOR PRACTICUM</w:t>
            </w:r>
            <w:r w:rsidR="00187C6F" w:rsidRPr="00E742B5">
              <w:rPr>
                <w:rFonts w:ascii="Arial" w:hAnsi="Arial" w:cs="Arial"/>
                <w:b/>
                <w:sz w:val="32"/>
                <w:szCs w:val="32"/>
              </w:rPr>
              <w:t>/INTERNSHIP</w:t>
            </w:r>
          </w:p>
          <w:p w14:paraId="30A25535" w14:textId="77777777" w:rsidR="00830E4D" w:rsidRDefault="00830E4D" w:rsidP="00E742B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742B5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7FF9A6D1" w14:textId="00DA27E2" w:rsidR="00EA7543" w:rsidRPr="00E742B5" w:rsidRDefault="00EA7543" w:rsidP="00E742B5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AD15A2">
              <w:rPr>
                <w:rFonts w:ascii="Arial" w:hAnsi="Arial" w:cs="Arial"/>
                <w:b/>
                <w:sz w:val="14"/>
                <w:szCs w:val="14"/>
              </w:rPr>
              <w:t>____________ Campus</w:t>
            </w:r>
          </w:p>
        </w:tc>
      </w:tr>
      <w:tr w:rsidR="009726C7" w:rsidRPr="00E742B5" w14:paraId="799500EF" w14:textId="77777777" w:rsidTr="00E742B5">
        <w:trPr>
          <w:trHeight w:val="492"/>
          <w:jc w:val="center"/>
        </w:trPr>
        <w:tc>
          <w:tcPr>
            <w:tcW w:w="1971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3A0DB76" w14:textId="77777777" w:rsidR="009726C7" w:rsidRPr="00E742B5" w:rsidRDefault="009726C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NAME</w:t>
            </w:r>
          </w:p>
        </w:tc>
        <w:tc>
          <w:tcPr>
            <w:tcW w:w="3022" w:type="dxa"/>
            <w:gridSpan w:val="3"/>
            <w:tcBorders>
              <w:top w:val="single" w:sz="12" w:space="0" w:color="auto"/>
              <w:right w:val="single" w:sz="12" w:space="0" w:color="FFFFFF"/>
            </w:tcBorders>
            <w:shd w:val="clear" w:color="auto" w:fill="auto"/>
            <w:vAlign w:val="bottom"/>
          </w:tcPr>
          <w:p w14:paraId="3D0FFCA8" w14:textId="77777777" w:rsidR="009726C7" w:rsidRPr="00E742B5" w:rsidRDefault="00C527E5" w:rsidP="00E742B5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E742B5">
              <w:rPr>
                <w:rFonts w:ascii="Arial" w:hAnsi="Arial" w:cs="Arial"/>
                <w:sz w:val="10"/>
                <w:szCs w:val="10"/>
              </w:rPr>
              <w:t>Last N</w:t>
            </w:r>
            <w:r w:rsidR="009726C7" w:rsidRPr="00E742B5">
              <w:rPr>
                <w:rFonts w:ascii="Arial" w:hAnsi="Arial" w:cs="Arial"/>
                <w:sz w:val="10"/>
                <w:szCs w:val="10"/>
              </w:rPr>
              <w:t>ame</w:t>
            </w:r>
          </w:p>
        </w:tc>
        <w:tc>
          <w:tcPr>
            <w:tcW w:w="3028" w:type="dxa"/>
            <w:gridSpan w:val="3"/>
            <w:tcBorders>
              <w:top w:val="single" w:sz="12" w:space="0" w:color="auto"/>
              <w:left w:val="single" w:sz="12" w:space="0" w:color="FFFFFF"/>
              <w:right w:val="single" w:sz="12" w:space="0" w:color="FFFFFF"/>
            </w:tcBorders>
            <w:shd w:val="clear" w:color="auto" w:fill="auto"/>
            <w:vAlign w:val="bottom"/>
          </w:tcPr>
          <w:p w14:paraId="295C9B1D" w14:textId="77777777" w:rsidR="009726C7" w:rsidRPr="00E742B5" w:rsidRDefault="009726C7" w:rsidP="00E742B5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E742B5">
              <w:rPr>
                <w:rStyle w:val="CommentReference"/>
                <w:rFonts w:ascii="Arial" w:hAnsi="Arial" w:cs="Arial"/>
                <w:sz w:val="10"/>
                <w:szCs w:val="10"/>
              </w:rPr>
              <w:t>First Name</w:t>
            </w:r>
          </w:p>
        </w:tc>
        <w:tc>
          <w:tcPr>
            <w:tcW w:w="3031" w:type="dxa"/>
            <w:gridSpan w:val="4"/>
            <w:tcBorders>
              <w:top w:val="single" w:sz="12" w:space="0" w:color="auto"/>
              <w:left w:val="single" w:sz="12" w:space="0" w:color="FFFFFF"/>
              <w:right w:val="single" w:sz="12" w:space="0" w:color="auto"/>
            </w:tcBorders>
            <w:shd w:val="clear" w:color="auto" w:fill="auto"/>
            <w:vAlign w:val="bottom"/>
          </w:tcPr>
          <w:p w14:paraId="60B77875" w14:textId="77777777" w:rsidR="009726C7" w:rsidRPr="00E742B5" w:rsidRDefault="009726C7" w:rsidP="00E742B5">
            <w:pPr>
              <w:spacing w:after="0" w:line="240" w:lineRule="auto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E742B5">
              <w:rPr>
                <w:rFonts w:ascii="Arial" w:hAnsi="Arial" w:cs="Arial"/>
                <w:sz w:val="10"/>
                <w:szCs w:val="10"/>
              </w:rPr>
              <w:t>Middle Name</w:t>
            </w:r>
          </w:p>
        </w:tc>
      </w:tr>
      <w:tr w:rsidR="009726C7" w:rsidRPr="00E742B5" w14:paraId="327430E8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1C842" w14:textId="77777777" w:rsidR="009726C7" w:rsidRPr="00E742B5" w:rsidRDefault="009726C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COURSE</w:t>
            </w:r>
          </w:p>
        </w:tc>
        <w:tc>
          <w:tcPr>
            <w:tcW w:w="9081" w:type="dxa"/>
            <w:gridSpan w:val="10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C7A7F" w14:textId="77777777" w:rsidR="009726C7" w:rsidRPr="00E742B5" w:rsidRDefault="009726C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26C7" w:rsidRPr="00E742B5" w14:paraId="22E2B72C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4F4CC" w14:textId="77777777" w:rsidR="009726C7" w:rsidRPr="00E742B5" w:rsidRDefault="009726C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MAJOR</w:t>
            </w:r>
          </w:p>
        </w:tc>
        <w:tc>
          <w:tcPr>
            <w:tcW w:w="9081" w:type="dxa"/>
            <w:gridSpan w:val="10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FF8A5" w14:textId="77777777" w:rsidR="009726C7" w:rsidRPr="00E742B5" w:rsidRDefault="009726C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527E5" w:rsidRPr="00E742B5" w14:paraId="1EA6F44A" w14:textId="77777777" w:rsidTr="00E742B5">
        <w:trPr>
          <w:trHeight w:val="284"/>
          <w:jc w:val="center"/>
        </w:trPr>
        <w:tc>
          <w:tcPr>
            <w:tcW w:w="1105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99D5AB" w14:textId="77777777" w:rsidR="00C527E5" w:rsidRPr="00E742B5" w:rsidRDefault="00C527E5" w:rsidP="00E742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742B5">
              <w:rPr>
                <w:rFonts w:ascii="Arial" w:hAnsi="Arial" w:cs="Arial"/>
                <w:b/>
                <w:sz w:val="18"/>
                <w:szCs w:val="20"/>
              </w:rPr>
              <w:t>COURSES EARNED</w:t>
            </w:r>
          </w:p>
        </w:tc>
      </w:tr>
      <w:tr w:rsidR="00D01C63" w:rsidRPr="00E742B5" w14:paraId="12887D7C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67568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YEAR LEVEL</w:t>
            </w:r>
          </w:p>
        </w:tc>
        <w:tc>
          <w:tcPr>
            <w:tcW w:w="1970" w:type="dxa"/>
            <w:shd w:val="clear" w:color="auto" w:fill="auto"/>
            <w:vAlign w:val="center"/>
          </w:tcPr>
          <w:p w14:paraId="5B02C4F0" w14:textId="77777777" w:rsidR="00D01C63" w:rsidRPr="00E742B5" w:rsidRDefault="00D01C6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1</w:t>
            </w:r>
            <w:r w:rsidRPr="00E742B5">
              <w:rPr>
                <w:rFonts w:ascii="Arial" w:hAnsi="Arial" w:cs="Arial"/>
                <w:sz w:val="16"/>
                <w:szCs w:val="16"/>
                <w:vertAlign w:val="superscript"/>
              </w:rPr>
              <w:t>st</w:t>
            </w:r>
            <w:r w:rsidRPr="00E742B5">
              <w:rPr>
                <w:rFonts w:ascii="Arial" w:hAnsi="Arial" w:cs="Arial"/>
                <w:sz w:val="16"/>
                <w:szCs w:val="16"/>
              </w:rPr>
              <w:t xml:space="preserve"> SEMESTER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144A00D5" w14:textId="77777777" w:rsidR="00D01C63" w:rsidRPr="00E742B5" w:rsidRDefault="00D01C6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Units</w:t>
            </w: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760EB674" w14:textId="77777777" w:rsidR="00D01C63" w:rsidRPr="00E742B5" w:rsidRDefault="00D01C6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2</w:t>
            </w:r>
            <w:r w:rsidRPr="00E742B5">
              <w:rPr>
                <w:rFonts w:ascii="Arial" w:hAnsi="Arial" w:cs="Arial"/>
                <w:sz w:val="16"/>
                <w:szCs w:val="16"/>
                <w:vertAlign w:val="superscript"/>
              </w:rPr>
              <w:t xml:space="preserve">nd </w:t>
            </w:r>
            <w:r w:rsidRPr="00E742B5">
              <w:rPr>
                <w:rFonts w:ascii="Arial" w:hAnsi="Arial" w:cs="Arial"/>
                <w:sz w:val="16"/>
                <w:szCs w:val="16"/>
              </w:rPr>
              <w:t>SEMESTER</w:t>
            </w:r>
          </w:p>
        </w:tc>
        <w:tc>
          <w:tcPr>
            <w:tcW w:w="581" w:type="dxa"/>
            <w:shd w:val="clear" w:color="auto" w:fill="auto"/>
            <w:vAlign w:val="center"/>
          </w:tcPr>
          <w:p w14:paraId="2D7A807F" w14:textId="77777777" w:rsidR="00D01C63" w:rsidRPr="00E742B5" w:rsidRDefault="00D01C6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Units</w:t>
            </w: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4FA04175" w14:textId="77777777" w:rsidR="00D01C63" w:rsidRPr="00E742B5" w:rsidRDefault="00D01C6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SUMMER</w:t>
            </w:r>
          </w:p>
        </w:tc>
        <w:tc>
          <w:tcPr>
            <w:tcW w:w="58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FBFD9E" w14:textId="77777777" w:rsidR="00D01C63" w:rsidRPr="00E742B5" w:rsidRDefault="00D01C6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Units</w:t>
            </w:r>
          </w:p>
        </w:tc>
        <w:tc>
          <w:tcPr>
            <w:tcW w:w="1413" w:type="dxa"/>
            <w:gridSpan w:val="2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3D879D" w14:textId="77777777" w:rsidR="00D01C63" w:rsidRPr="00E742B5" w:rsidRDefault="00D01C6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TOTAL</w:t>
            </w:r>
          </w:p>
        </w:tc>
      </w:tr>
      <w:tr w:rsidR="00D01C63" w:rsidRPr="00E742B5" w14:paraId="102CB4C7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2C3A8" w14:textId="77777777" w:rsidR="00D01C6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FIRST YEAR</w:t>
            </w:r>
          </w:p>
        </w:tc>
        <w:tc>
          <w:tcPr>
            <w:tcW w:w="1970" w:type="dxa"/>
            <w:shd w:val="clear" w:color="auto" w:fill="auto"/>
            <w:vAlign w:val="center"/>
          </w:tcPr>
          <w:p w14:paraId="3158D40E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7CBF6A0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26C1344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CFFBE64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5A37F56B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581" w:type="dxa"/>
            <w:shd w:val="clear" w:color="auto" w:fill="auto"/>
            <w:vAlign w:val="center"/>
          </w:tcPr>
          <w:p w14:paraId="2FCEE3B6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28EC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1C63" w:rsidRPr="00E742B5" w14:paraId="2D98DEBB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FDE28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479A7049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AD26C80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45992505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F2E0556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438F89E3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4A9948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4727D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1C63" w:rsidRPr="00E742B5" w14:paraId="14C6BAA4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5840C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54C7B193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BF43FD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344253CE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F95D5DB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623A3276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DAEB51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69749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1C63" w:rsidRPr="00E742B5" w14:paraId="2916899E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E75E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4FA2C70E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2BB4FFC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56F83F9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CACD49C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5D651A18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AA6F81E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8951DE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1C63" w:rsidRPr="00E742B5" w14:paraId="4EE2DDE6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2F50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7BE603C0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22AC7F9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7E467298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FA73AEF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7D8CDDA1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01F5E9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D102F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1C63" w:rsidRPr="00E742B5" w14:paraId="33E0CDE8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7A016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52755C89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B6BC703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70BEB6B9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F74C221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1D484D9F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9D69A3C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7E8F5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1C63" w:rsidRPr="00E742B5" w14:paraId="13C96A33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7FB05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2E75E26F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B7C7A36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71696B2A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4412CB5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035CFEBD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1A54A31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BEFBF" w14:textId="77777777" w:rsidR="00D01C63" w:rsidRPr="00E742B5" w:rsidRDefault="00D01C6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40187B29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BEB0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SECOND YEAR</w:t>
            </w:r>
          </w:p>
        </w:tc>
        <w:tc>
          <w:tcPr>
            <w:tcW w:w="1970" w:type="dxa"/>
            <w:shd w:val="clear" w:color="auto" w:fill="auto"/>
            <w:vAlign w:val="center"/>
          </w:tcPr>
          <w:p w14:paraId="4B73ACA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FB459D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34E763A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BE6A94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4AF8D7B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777856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5B40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2C3212ED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9AF1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6DFE94A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A99338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425A23F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723CDB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5396FA4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20B929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371C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2FE7DBE5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0CEA5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4286AFB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41014D0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37FB49C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E4A257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3D8B4B3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3D0B3A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7E1A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10CE20B8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BA41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27025C7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0A25345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0E61323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1D0520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6FE6CB0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4079D25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409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75A8C89E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9FA1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358C875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B30206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305780B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7F26F0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1A9B663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6AD4F0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DB3D5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201C660D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5583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1EB6623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5E3AEB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1AB2027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A1639B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01B2210B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9AA4F8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DDA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75F8BD38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3C96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66D2559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E2ABF0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38F021D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F4F70A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55A182F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0295475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9DE7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53DF352D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FF17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THIRD YEAR</w:t>
            </w:r>
          </w:p>
        </w:tc>
        <w:tc>
          <w:tcPr>
            <w:tcW w:w="1970" w:type="dxa"/>
            <w:shd w:val="clear" w:color="auto" w:fill="auto"/>
            <w:vAlign w:val="center"/>
          </w:tcPr>
          <w:p w14:paraId="615E960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4AE6EC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32DD634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237369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4B374DB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3ACA11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C0F9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3E5DD1E0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7DBF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098E335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F53D18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3D99910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75E0F8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7E86F1F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9FE03A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ECCA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697C55A4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9427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05886D2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DD076C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216911E0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6DF7B9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5695390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5BAA8D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B7F3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7E9F6F26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E6DA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12F1DA9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35C9A4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7298003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C4E31E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6EDE1E0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A33A11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B84E45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49E595BF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0CF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2995A1C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C6BADB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79F48405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479B0B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3B7D7B4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7EE427B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948A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7A87484C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EA11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5167E8D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A5C845B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6A4E616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BFAF3F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456F601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CC6461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CDF1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7AFD8E32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D8EB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5E89975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F7FC4A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43A8825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29D934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622904A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AA47B65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EADC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233EE929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50B5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FOURTH YEAR</w:t>
            </w:r>
          </w:p>
        </w:tc>
        <w:tc>
          <w:tcPr>
            <w:tcW w:w="1970" w:type="dxa"/>
            <w:shd w:val="clear" w:color="auto" w:fill="auto"/>
            <w:vAlign w:val="center"/>
          </w:tcPr>
          <w:p w14:paraId="2FD23B6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F3E2DB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7F6DC2D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0D9874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2426A2E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9444D0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C394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4188F3F4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3877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33F185B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3A3F6B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543C31D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450751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3DA8125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3D3CB5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DF7D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2DCD3FD0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A81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2D553D8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A26011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5F05A1A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61787F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7FC8EC9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A287A0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DE220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2A91C8EC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5E86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01818918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17510B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63103D9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118874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25098C9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A62B39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0016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0150A98D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5C1A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6473EFA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EBE93EB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003D709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0144E7B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36139C6D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2964DE5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34451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4CE2CA03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3CB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shd w:val="clear" w:color="auto" w:fill="auto"/>
            <w:vAlign w:val="center"/>
          </w:tcPr>
          <w:p w14:paraId="2876548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5E95988B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shd w:val="clear" w:color="auto" w:fill="auto"/>
            <w:vAlign w:val="center"/>
          </w:tcPr>
          <w:p w14:paraId="2C09F85B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58993C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shd w:val="clear" w:color="auto" w:fill="auto"/>
            <w:vAlign w:val="center"/>
          </w:tcPr>
          <w:p w14:paraId="59F6EF2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1420F1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A210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344C6806" w14:textId="77777777" w:rsidTr="00E742B5">
        <w:trPr>
          <w:trHeight w:val="284"/>
          <w:jc w:val="center"/>
        </w:trPr>
        <w:tc>
          <w:tcPr>
            <w:tcW w:w="1971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6CAA36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CA9A4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8D8CA0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58D9A0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A1A09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99EBE3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FB3E0E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3" w:type="dxa"/>
            <w:gridSpan w:val="2"/>
            <w:vMerge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8869B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13678" w:rsidRPr="00E742B5" w14:paraId="4AFB9B5B" w14:textId="77777777" w:rsidTr="00E742B5">
        <w:trPr>
          <w:trHeight w:val="284"/>
          <w:jc w:val="center"/>
        </w:trPr>
        <w:tc>
          <w:tcPr>
            <w:tcW w:w="9639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3F8026" w14:textId="77777777" w:rsidR="00F13678" w:rsidRPr="00E742B5" w:rsidRDefault="00F13678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TOTAL</w:t>
            </w:r>
          </w:p>
        </w:tc>
        <w:tc>
          <w:tcPr>
            <w:tcW w:w="1413" w:type="dxa"/>
            <w:gridSpan w:val="2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242712" w14:textId="77777777" w:rsidR="00F13678" w:rsidRPr="00E742B5" w:rsidRDefault="00F13678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275A71EE" w14:textId="77777777" w:rsidTr="00E742B5">
        <w:trPr>
          <w:trHeight w:val="284"/>
          <w:jc w:val="center"/>
        </w:trPr>
        <w:tc>
          <w:tcPr>
            <w:tcW w:w="11052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83C647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742B5">
              <w:rPr>
                <w:rFonts w:ascii="Arial" w:hAnsi="Arial" w:cs="Arial"/>
                <w:b/>
                <w:sz w:val="18"/>
                <w:szCs w:val="20"/>
              </w:rPr>
              <w:t>COURSES FAILED TO TAKE AS OF THE PRESENT</w:t>
            </w:r>
          </w:p>
        </w:tc>
      </w:tr>
      <w:tr w:rsidR="00D051F3" w:rsidRPr="00E742B5" w14:paraId="447B06F4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16CA9" w14:textId="77777777" w:rsidR="00D051F3" w:rsidRPr="00E742B5" w:rsidRDefault="00D051F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COURSE CODE</w:t>
            </w:r>
          </w:p>
        </w:tc>
        <w:tc>
          <w:tcPr>
            <w:tcW w:w="8233" w:type="dxa"/>
            <w:gridSpan w:val="9"/>
            <w:shd w:val="clear" w:color="auto" w:fill="auto"/>
            <w:vAlign w:val="center"/>
          </w:tcPr>
          <w:p w14:paraId="244267E3" w14:textId="77777777" w:rsidR="00D051F3" w:rsidRPr="00E742B5" w:rsidRDefault="00D051F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COURSE TITLE</w:t>
            </w:r>
          </w:p>
        </w:tc>
        <w:tc>
          <w:tcPr>
            <w:tcW w:w="8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9836CC" w14:textId="77777777" w:rsidR="00D051F3" w:rsidRPr="00E742B5" w:rsidRDefault="00D051F3" w:rsidP="00E742B5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742B5">
              <w:rPr>
                <w:rFonts w:ascii="Arial" w:hAnsi="Arial" w:cs="Arial"/>
                <w:sz w:val="16"/>
                <w:szCs w:val="16"/>
              </w:rPr>
              <w:t>UNITS</w:t>
            </w:r>
          </w:p>
        </w:tc>
      </w:tr>
      <w:tr w:rsidR="00D051F3" w:rsidRPr="00E742B5" w14:paraId="00868C54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6861F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33" w:type="dxa"/>
            <w:gridSpan w:val="9"/>
            <w:shd w:val="clear" w:color="auto" w:fill="auto"/>
            <w:vAlign w:val="center"/>
          </w:tcPr>
          <w:p w14:paraId="6114380A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6BD3C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44B87" w:rsidRPr="00E742B5" w14:paraId="657FF28C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22AB6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33" w:type="dxa"/>
            <w:gridSpan w:val="9"/>
            <w:shd w:val="clear" w:color="auto" w:fill="auto"/>
            <w:vAlign w:val="center"/>
          </w:tcPr>
          <w:p w14:paraId="67ED6ACC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701E2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44B87" w:rsidRPr="00E742B5" w14:paraId="5295F7D3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8CE94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33" w:type="dxa"/>
            <w:gridSpan w:val="9"/>
            <w:shd w:val="clear" w:color="auto" w:fill="auto"/>
            <w:vAlign w:val="center"/>
          </w:tcPr>
          <w:p w14:paraId="336A0F49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91F64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44B87" w:rsidRPr="00E742B5" w14:paraId="2E48C8AD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131D7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33" w:type="dxa"/>
            <w:gridSpan w:val="9"/>
            <w:shd w:val="clear" w:color="auto" w:fill="auto"/>
            <w:vAlign w:val="center"/>
          </w:tcPr>
          <w:p w14:paraId="6BF1FD4A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EE736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44B87" w:rsidRPr="00E742B5" w14:paraId="25C543CE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76852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33" w:type="dxa"/>
            <w:gridSpan w:val="9"/>
            <w:shd w:val="clear" w:color="auto" w:fill="auto"/>
            <w:vAlign w:val="center"/>
          </w:tcPr>
          <w:p w14:paraId="0379D29B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13C5A" w14:textId="77777777" w:rsidR="00B44B87" w:rsidRPr="00E742B5" w:rsidRDefault="00B44B87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51F3" w:rsidRPr="00E742B5" w14:paraId="370C7795" w14:textId="77777777" w:rsidTr="00E742B5">
        <w:trPr>
          <w:trHeight w:val="284"/>
          <w:jc w:val="center"/>
        </w:trPr>
        <w:tc>
          <w:tcPr>
            <w:tcW w:w="1971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6FA19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33" w:type="dxa"/>
            <w:gridSpan w:val="9"/>
            <w:shd w:val="clear" w:color="auto" w:fill="auto"/>
            <w:vAlign w:val="center"/>
          </w:tcPr>
          <w:p w14:paraId="3B7556C4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E7432" w14:textId="77777777" w:rsidR="00D051F3" w:rsidRPr="00E742B5" w:rsidRDefault="00D051F3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527E5" w:rsidRPr="00E742B5" w14:paraId="65B33F1C" w14:textId="77777777" w:rsidTr="00E742B5">
        <w:trPr>
          <w:trHeight w:val="1113"/>
          <w:jc w:val="center"/>
        </w:trPr>
        <w:tc>
          <w:tcPr>
            <w:tcW w:w="1105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546BAA" w14:textId="77777777" w:rsidR="00F13678" w:rsidRPr="00E742B5" w:rsidRDefault="005C3955" w:rsidP="00E742B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2214BA4" wp14:editId="225F7CC4">
                      <wp:simplePos x="0" y="0"/>
                      <wp:positionH relativeFrom="margin">
                        <wp:posOffset>2540635</wp:posOffset>
                      </wp:positionH>
                      <wp:positionV relativeFrom="margin">
                        <wp:posOffset>50165</wp:posOffset>
                      </wp:positionV>
                      <wp:extent cx="1828800" cy="647700"/>
                      <wp:effectExtent l="0" t="0" r="0" b="0"/>
                      <wp:wrapSquare wrapText="bothSides"/>
                      <wp:docPr id="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82880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48B71" w14:textId="77777777" w:rsidR="00F13678" w:rsidRPr="00DE444F" w:rsidRDefault="00F13678" w:rsidP="00DE444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DE444F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CERTIFIED TRUE AND CORRECT</w:t>
                                  </w:r>
                                </w:p>
                                <w:p w14:paraId="08063456" w14:textId="77777777" w:rsidR="00F13678" w:rsidRPr="00DE444F" w:rsidRDefault="00F13678" w:rsidP="00DE444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</w:p>
                                <w:p w14:paraId="71128940" w14:textId="77777777" w:rsidR="00DE444F" w:rsidRPr="00DE444F" w:rsidRDefault="00DE444F" w:rsidP="00DE444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</w:p>
                                <w:p w14:paraId="6F285D6C" w14:textId="77777777" w:rsidR="00830E4D" w:rsidRPr="00DE444F" w:rsidRDefault="00830E4D" w:rsidP="00DE444F">
                                  <w:pPr>
                                    <w:pBdr>
                                      <w:bottom w:val="single" w:sz="4" w:space="1" w:color="auto"/>
                                    </w:pBd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6"/>
                                    </w:rPr>
                                  </w:pPr>
                                </w:p>
                                <w:p w14:paraId="7A94FE21" w14:textId="77777777" w:rsidR="00F13678" w:rsidRPr="007D5C11" w:rsidRDefault="00F13678" w:rsidP="00830E4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214B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00.05pt;margin-top:3.95pt;width:2in;height:51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" filled="f" stroked="f" strokeweight=".5pt">
                      <v:textbox>
                        <w:txbxContent>
                          <w:p w14:paraId="0F248B71" w14:textId="77777777" w:rsidR="00F13678" w:rsidRPr="00DE444F" w:rsidRDefault="00F13678" w:rsidP="00DE444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DE444F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CERTIFIED TRUE AND CORRECT</w:t>
                            </w:r>
                          </w:p>
                          <w:p w14:paraId="08063456" w14:textId="77777777" w:rsidR="00F13678" w:rsidRPr="00DE444F" w:rsidRDefault="00F13678" w:rsidP="00DE444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</w:p>
                          <w:p w14:paraId="71128940" w14:textId="77777777" w:rsidR="00DE444F" w:rsidRPr="00DE444F" w:rsidRDefault="00DE444F" w:rsidP="00DE444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</w:p>
                          <w:p w14:paraId="6F285D6C" w14:textId="77777777" w:rsidR="00830E4D" w:rsidRPr="00DE444F" w:rsidRDefault="00830E4D" w:rsidP="00DE444F">
                            <w:pPr>
                              <w:pBdr>
                                <w:bottom w:val="sing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6"/>
                              </w:rPr>
                            </w:pPr>
                          </w:p>
                          <w:p w14:paraId="7A94FE21" w14:textId="77777777" w:rsidR="00F13678" w:rsidRPr="007D5C11" w:rsidRDefault="00F13678" w:rsidP="00830E4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Registrar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</w:tc>
      </w:tr>
    </w:tbl>
    <w:p w14:paraId="2888F3CF" w14:textId="77777777" w:rsidR="00345FDB" w:rsidRDefault="00345FDB"/>
    <w:sectPr w:rsidR="00345FDB" w:rsidSect="007775B7">
      <w:headerReference w:type="default" r:id="rId7"/>
      <w:pgSz w:w="11906" w:h="16838" w:code="9"/>
      <w:pgMar w:top="720" w:right="720" w:bottom="540" w:left="720" w:header="432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710285" w14:textId="77777777" w:rsidR="00BB669D" w:rsidRDefault="00BB669D" w:rsidP="00F13678">
      <w:pPr>
        <w:spacing w:after="0" w:line="240" w:lineRule="auto"/>
      </w:pPr>
      <w:r>
        <w:separator/>
      </w:r>
    </w:p>
  </w:endnote>
  <w:endnote w:type="continuationSeparator" w:id="0">
    <w:p w14:paraId="6F64F24B" w14:textId="77777777" w:rsidR="00BB669D" w:rsidRDefault="00BB669D" w:rsidP="00F13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1A8DDF" w14:textId="77777777" w:rsidR="00BB669D" w:rsidRDefault="00BB669D" w:rsidP="00F13678">
      <w:pPr>
        <w:spacing w:after="0" w:line="240" w:lineRule="auto"/>
      </w:pPr>
      <w:r>
        <w:separator/>
      </w:r>
    </w:p>
  </w:footnote>
  <w:footnote w:type="continuationSeparator" w:id="0">
    <w:p w14:paraId="0BE31067" w14:textId="77777777" w:rsidR="00BB669D" w:rsidRDefault="00BB669D" w:rsidP="00F13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5A211" w14:textId="77777777" w:rsidR="00830E4D" w:rsidRDefault="0017209F" w:rsidP="00830E4D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830E4D">
      <w:rPr>
        <w:rFonts w:ascii="Arial" w:hAnsi="Arial" w:cs="Arial"/>
        <w:i/>
        <w:sz w:val="14"/>
        <w:szCs w:val="14"/>
      </w:rPr>
      <w:t>T-02</w:t>
    </w:r>
  </w:p>
  <w:p w14:paraId="57274050" w14:textId="608844C1" w:rsidR="00830E4D" w:rsidRDefault="00830E4D" w:rsidP="00830E4D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AD15A2">
      <w:rPr>
        <w:rFonts w:ascii="Arial" w:hAnsi="Arial" w:cs="Arial"/>
        <w:i/>
        <w:sz w:val="14"/>
        <w:szCs w:val="14"/>
      </w:rPr>
      <w:t>1</w:t>
    </w:r>
  </w:p>
  <w:p w14:paraId="17DB2A9C" w14:textId="77DB0EA6" w:rsidR="00F13678" w:rsidRPr="00830E4D" w:rsidRDefault="00AD15A2" w:rsidP="00830E4D">
    <w:pPr>
      <w:pStyle w:val="Header"/>
      <w:ind w:right="-244"/>
      <w:jc w:val="right"/>
    </w:pPr>
    <w:r>
      <w:rPr>
        <w:rFonts w:ascii="Arial" w:hAnsi="Arial" w:cs="Arial"/>
        <w:i/>
        <w:sz w:val="14"/>
        <w:szCs w:val="14"/>
      </w:rPr>
      <w:t>14-</w:t>
    </w:r>
    <w:r w:rsidR="00D459B8">
      <w:rPr>
        <w:rFonts w:ascii="Arial" w:hAnsi="Arial" w:cs="Arial"/>
        <w:i/>
        <w:sz w:val="14"/>
        <w:szCs w:val="14"/>
      </w:rPr>
      <w:t>Oct</w:t>
    </w:r>
    <w:r>
      <w:rPr>
        <w:rFonts w:ascii="Arial" w:hAnsi="Arial" w:cs="Arial"/>
        <w:i/>
        <w:sz w:val="14"/>
        <w:szCs w:val="14"/>
      </w:rPr>
      <w:t>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955"/>
    <w:rsid w:val="0017209F"/>
    <w:rsid w:val="00187C6F"/>
    <w:rsid w:val="002516BC"/>
    <w:rsid w:val="00256EF1"/>
    <w:rsid w:val="003240B9"/>
    <w:rsid w:val="00345FDB"/>
    <w:rsid w:val="00351BBF"/>
    <w:rsid w:val="00397B67"/>
    <w:rsid w:val="003B734B"/>
    <w:rsid w:val="004F7967"/>
    <w:rsid w:val="00501D25"/>
    <w:rsid w:val="005C3955"/>
    <w:rsid w:val="00600B0F"/>
    <w:rsid w:val="00692CFD"/>
    <w:rsid w:val="007209A5"/>
    <w:rsid w:val="007775B7"/>
    <w:rsid w:val="00805271"/>
    <w:rsid w:val="00827E90"/>
    <w:rsid w:val="00830E4D"/>
    <w:rsid w:val="008B5C11"/>
    <w:rsid w:val="009726C7"/>
    <w:rsid w:val="00997D9C"/>
    <w:rsid w:val="00A8346E"/>
    <w:rsid w:val="00AD15A2"/>
    <w:rsid w:val="00AF3B05"/>
    <w:rsid w:val="00B44B87"/>
    <w:rsid w:val="00B837CC"/>
    <w:rsid w:val="00B94938"/>
    <w:rsid w:val="00BB669D"/>
    <w:rsid w:val="00C527E5"/>
    <w:rsid w:val="00D01C63"/>
    <w:rsid w:val="00D051F3"/>
    <w:rsid w:val="00D251EC"/>
    <w:rsid w:val="00D459B8"/>
    <w:rsid w:val="00DA48E8"/>
    <w:rsid w:val="00DE444F"/>
    <w:rsid w:val="00E742B5"/>
    <w:rsid w:val="00EA7543"/>
    <w:rsid w:val="00F13678"/>
    <w:rsid w:val="00F5479E"/>
    <w:rsid w:val="00FB6398"/>
    <w:rsid w:val="00FF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DC46"/>
  <w15:chartTrackingRefBased/>
  <w15:docId w15:val="{A258AE2F-2D69-4B93-AFC1-5621D61B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9726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6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726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6C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726C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6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726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1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678"/>
  </w:style>
  <w:style w:type="paragraph" w:styleId="Footer">
    <w:name w:val="footer"/>
    <w:basedOn w:val="Normal"/>
    <w:link w:val="FooterChar"/>
    <w:uiPriority w:val="99"/>
    <w:unhideWhenUsed/>
    <w:rsid w:val="00F13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01_%20UPDATED%20QMS%20MANUAL%20(01252020)\FORMS%20UPDATED\02_%20ACADEMIC%20AFFAIRS\Internship\02%20Certificate%20of%20Units%20earned%20for%20Practicu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02 Certificate of Units earned for Practicum.dot</Template>
  <TotalTime>2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QMS</dc:creator>
  <cp:keywords/>
  <dc:description/>
  <cp:lastModifiedBy>Ferdie Bacton</cp:lastModifiedBy>
  <cp:revision>5</cp:revision>
  <cp:lastPrinted>2017-01-24T01:39:00Z</cp:lastPrinted>
  <dcterms:created xsi:type="dcterms:W3CDTF">2024-04-30T02:14:00Z</dcterms:created>
  <dcterms:modified xsi:type="dcterms:W3CDTF">2024-10-11T04:26:00Z</dcterms:modified>
</cp:coreProperties>
</file>