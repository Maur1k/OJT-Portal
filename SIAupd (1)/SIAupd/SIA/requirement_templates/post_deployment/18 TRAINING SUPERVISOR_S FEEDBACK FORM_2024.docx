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1610"/>
        <w:gridCol w:w="2416"/>
        <w:gridCol w:w="1115"/>
        <w:gridCol w:w="1108"/>
        <w:gridCol w:w="1118"/>
        <w:gridCol w:w="1119"/>
        <w:gridCol w:w="1119"/>
      </w:tblGrid>
      <w:tr w:rsidR="00DA48E8" w:rsidRPr="00485DE2" w14:paraId="6298351B" w14:textId="77777777" w:rsidTr="005D6AEE">
        <w:trPr>
          <w:trHeight w:val="1166"/>
          <w:jc w:val="center"/>
        </w:trPr>
        <w:tc>
          <w:tcPr>
            <w:tcW w:w="14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F0A6B8" w14:textId="77777777" w:rsidR="00DA48E8" w:rsidRPr="00485DE2" w:rsidRDefault="00C0392C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5430129" wp14:editId="56907CA0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5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38A0C2" w14:textId="77777777" w:rsidR="000A2936" w:rsidRPr="00485DE2" w:rsidRDefault="001250DE" w:rsidP="00485DE2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485DE2">
              <w:rPr>
                <w:rFonts w:ascii="Arial" w:hAnsi="Arial" w:cs="Arial"/>
                <w:b/>
                <w:sz w:val="32"/>
                <w:szCs w:val="32"/>
              </w:rPr>
              <w:t>TRAINING SUPERVISOR’S FEEDBACK FORM</w:t>
            </w:r>
          </w:p>
          <w:p w14:paraId="2E0B5B35" w14:textId="77777777" w:rsidR="00B303F2" w:rsidRDefault="00B303F2" w:rsidP="00485DE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85DE2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2DF23ED5" w14:textId="09AB3808" w:rsidR="007959BE" w:rsidRDefault="007959BE" w:rsidP="00485DE2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5D6AEE">
              <w:rPr>
                <w:rFonts w:ascii="Arial" w:hAnsi="Arial" w:cs="Arial"/>
                <w:sz w:val="14"/>
                <w:szCs w:val="14"/>
              </w:rPr>
              <w:t>______Campus</w:t>
            </w:r>
          </w:p>
          <w:p w14:paraId="657C09FE" w14:textId="74866BA6" w:rsidR="007959BE" w:rsidRPr="00485DE2" w:rsidRDefault="007959BE" w:rsidP="00485DE2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970CB5" w:rsidRPr="00485DE2" w14:paraId="60B4DF63" w14:textId="77777777" w:rsidTr="005D6AEE">
        <w:trPr>
          <w:trHeight w:val="284"/>
          <w:jc w:val="center"/>
        </w:trPr>
        <w:tc>
          <w:tcPr>
            <w:tcW w:w="3057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3A32DD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 xml:space="preserve">NAME OF </w:t>
            </w:r>
            <w:r w:rsidR="00C0392C">
              <w:rPr>
                <w:rFonts w:ascii="Arial" w:hAnsi="Arial" w:cs="Arial"/>
                <w:b/>
                <w:sz w:val="16"/>
                <w:szCs w:val="16"/>
              </w:rPr>
              <w:t xml:space="preserve">TRAINING </w:t>
            </w:r>
            <w:r w:rsidRPr="00485DE2">
              <w:rPr>
                <w:rFonts w:ascii="Arial" w:hAnsi="Arial" w:cs="Arial"/>
                <w:b/>
                <w:sz w:val="16"/>
                <w:szCs w:val="16"/>
              </w:rPr>
              <w:t>SUPERVISOR</w:t>
            </w:r>
          </w:p>
        </w:tc>
        <w:tc>
          <w:tcPr>
            <w:tcW w:w="7995" w:type="dxa"/>
            <w:gridSpan w:val="6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BE0AE5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7F843E6E" w14:textId="77777777" w:rsidTr="005D6AEE">
        <w:trPr>
          <w:trHeight w:val="284"/>
          <w:jc w:val="center"/>
        </w:trPr>
        <w:tc>
          <w:tcPr>
            <w:tcW w:w="3057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ABDE5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>DEPARTMENT</w:t>
            </w:r>
          </w:p>
        </w:tc>
        <w:tc>
          <w:tcPr>
            <w:tcW w:w="7995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3C75E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341573DF" w14:textId="77777777" w:rsidTr="005D6AEE">
        <w:trPr>
          <w:trHeight w:val="284"/>
          <w:jc w:val="center"/>
        </w:trPr>
        <w:tc>
          <w:tcPr>
            <w:tcW w:w="3057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C07A3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7995" w:type="dxa"/>
            <w:gridSpan w:val="6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DAD7D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01D8D7D3" w14:textId="77777777" w:rsidTr="005D6AEE">
        <w:trPr>
          <w:trHeight w:val="284"/>
          <w:jc w:val="center"/>
        </w:trPr>
        <w:tc>
          <w:tcPr>
            <w:tcW w:w="3057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E4E29A0" w14:textId="77777777" w:rsidR="00970CB5" w:rsidRPr="00485DE2" w:rsidRDefault="00970CB5" w:rsidP="004F402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>NAME OF STUDENT-</w:t>
            </w:r>
            <w:r w:rsidR="004F4025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7995" w:type="dxa"/>
            <w:gridSpan w:val="6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9FA063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655B2C29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6DC75A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111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29B0DEC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Strongly Agree</w:t>
            </w:r>
          </w:p>
        </w:tc>
        <w:tc>
          <w:tcPr>
            <w:tcW w:w="110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71D767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Agree</w:t>
            </w:r>
          </w:p>
        </w:tc>
        <w:tc>
          <w:tcPr>
            <w:tcW w:w="11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7613487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Neither Agree nor Disagree</w:t>
            </w:r>
          </w:p>
        </w:tc>
        <w:tc>
          <w:tcPr>
            <w:tcW w:w="1119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7291308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Disagree</w:t>
            </w:r>
          </w:p>
        </w:tc>
        <w:tc>
          <w:tcPr>
            <w:tcW w:w="111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BFAA4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Strongly Disagree</w:t>
            </w:r>
          </w:p>
        </w:tc>
      </w:tr>
      <w:tr w:rsidR="00970CB5" w:rsidRPr="00485DE2" w14:paraId="540E1D26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B9FEC7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is punctual in attending works and assignments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7008F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4158C95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BEEC4D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7BF3FA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4BABE4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52473220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C81140B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has sufficient knowledge to contribute in the organization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EAD0A6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53444C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700934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1DD175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F92682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3E671258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05ADADB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knows how to work with the group.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8AC640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E42BB0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6CDFBF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D06FF0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323F3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01DC6F08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337977B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performs tasks as prescribed in the Internship Training Plan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BB1788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282B20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F53094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557CC6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A09E0E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77016157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09C479F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follows and abides with the policies of the company.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745DB5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3BA30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EAAFD9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68F57E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9EBE90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126E74E4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B004E4E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maintains an upright conduct while in the company.</w:t>
            </w:r>
          </w:p>
        </w:tc>
        <w:tc>
          <w:tcPr>
            <w:tcW w:w="111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C8B804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483557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3313D0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B8BD7C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E280A8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70CB5" w:rsidRPr="00485DE2" w14:paraId="5FA66F5F" w14:textId="77777777" w:rsidTr="005D6AEE">
        <w:trPr>
          <w:trHeight w:val="284"/>
          <w:jc w:val="center"/>
        </w:trPr>
        <w:tc>
          <w:tcPr>
            <w:tcW w:w="547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28709B9" w14:textId="77777777" w:rsidR="00970CB5" w:rsidRPr="00485DE2" w:rsidRDefault="00970CB5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85DE2">
              <w:rPr>
                <w:rFonts w:ascii="Arial" w:hAnsi="Arial" w:cs="Arial"/>
                <w:sz w:val="16"/>
                <w:szCs w:val="16"/>
              </w:rPr>
              <w:t>The student-trainee shows desirable traits, virtues, and work habits.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8CCF35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0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F5E54B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6A3B33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36DE76A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537B1A" w14:textId="77777777" w:rsidR="00970CB5" w:rsidRPr="00485DE2" w:rsidRDefault="00970CB5" w:rsidP="00485DE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2D9" w:rsidRPr="00485DE2" w14:paraId="7C9565E6" w14:textId="77777777" w:rsidTr="00485DE2">
        <w:trPr>
          <w:trHeight w:val="6630"/>
          <w:jc w:val="center"/>
        </w:trPr>
        <w:tc>
          <w:tcPr>
            <w:tcW w:w="1105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F0B6652" w14:textId="77777777" w:rsidR="00CE02D9" w:rsidRPr="00485DE2" w:rsidRDefault="00CE02D9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36108A4" w14:textId="77777777" w:rsidR="00CE02D9" w:rsidRPr="00485DE2" w:rsidRDefault="00CE02D9" w:rsidP="00485DE2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85DE2">
              <w:rPr>
                <w:rFonts w:ascii="Arial" w:hAnsi="Arial" w:cs="Arial"/>
                <w:b/>
                <w:sz w:val="16"/>
                <w:szCs w:val="16"/>
              </w:rPr>
              <w:t>OTHER COMMENTS AND SUGGESTIONS</w:t>
            </w:r>
          </w:p>
        </w:tc>
      </w:tr>
      <w:tr w:rsidR="00CE02D9" w:rsidRPr="00485DE2" w14:paraId="7D7C9CFA" w14:textId="77777777" w:rsidTr="00485DE2">
        <w:trPr>
          <w:trHeight w:val="1052"/>
          <w:jc w:val="center"/>
        </w:trPr>
        <w:tc>
          <w:tcPr>
            <w:tcW w:w="11052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731F18" w14:textId="77777777" w:rsidR="00CE02D9" w:rsidRPr="00485DE2" w:rsidRDefault="00C0392C" w:rsidP="00485DE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009F433" wp14:editId="18E9F57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324485</wp:posOffset>
                      </wp:positionV>
                      <wp:extent cx="2229485" cy="714375"/>
                      <wp:effectExtent l="0" t="0" r="0" b="0"/>
                      <wp:wrapTopAndBottom/>
                      <wp:docPr id="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872DDB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58F6E381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Signature of Training Supervisor</w:t>
                                  </w:r>
                                </w:p>
                                <w:p w14:paraId="1282A781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3960B8F6" w14:textId="77777777" w:rsidR="00CE02D9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4EA47894" w14:textId="77777777" w:rsidR="00CE02D9" w:rsidRPr="001624D2" w:rsidRDefault="00CE02D9" w:rsidP="00CE02D9">
                                  <w:pPr>
                                    <w:spacing w:after="0" w:line="240" w:lineRule="auto"/>
                                    <w:ind w:right="-127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09F4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25.55pt;width:175.55pt;height:56.2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" filled="f" stroked="f" strokeweight=".5pt">
                      <v:textbox>
                        <w:txbxContent>
                          <w:p w14:paraId="2C872DDB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58F6E381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Signature of Training Supervisor</w:t>
                            </w:r>
                          </w:p>
                          <w:p w14:paraId="1282A781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3960B8F6" w14:textId="77777777" w:rsidR="00CE02D9" w:rsidRDefault="00CE02D9" w:rsidP="00CE02D9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4EA47894" w14:textId="77777777" w:rsidR="00CE02D9" w:rsidRPr="001624D2" w:rsidRDefault="00CE02D9" w:rsidP="00CE02D9">
                            <w:pPr>
                              <w:spacing w:after="0" w:line="240" w:lineRule="auto"/>
                              <w:ind w:right="-127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opAndBottom" anchorx="margin"/>
                    </v:shape>
                  </w:pict>
                </mc:Fallback>
              </mc:AlternateContent>
            </w:r>
          </w:p>
        </w:tc>
      </w:tr>
    </w:tbl>
    <w:p w14:paraId="309F2B0B" w14:textId="77777777" w:rsidR="00D84814" w:rsidRDefault="00D84814">
      <w:bookmarkStart w:id="0" w:name="_GoBack"/>
      <w:bookmarkEnd w:id="0"/>
    </w:p>
    <w:sectPr w:rsidR="00D84814" w:rsidSect="007A525B">
      <w:headerReference w:type="default" r:id="rId7"/>
      <w:pgSz w:w="11907" w:h="16839" w:code="9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2F9002" w14:textId="77777777" w:rsidR="0044114D" w:rsidRDefault="0044114D" w:rsidP="00D36491">
      <w:pPr>
        <w:spacing w:after="0" w:line="240" w:lineRule="auto"/>
      </w:pPr>
      <w:r>
        <w:separator/>
      </w:r>
    </w:p>
  </w:endnote>
  <w:endnote w:type="continuationSeparator" w:id="0">
    <w:p w14:paraId="0CADCDE6" w14:textId="77777777" w:rsidR="0044114D" w:rsidRDefault="0044114D" w:rsidP="00D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4E2072" w14:textId="77777777" w:rsidR="0044114D" w:rsidRDefault="0044114D" w:rsidP="00D36491">
      <w:pPr>
        <w:spacing w:after="0" w:line="240" w:lineRule="auto"/>
      </w:pPr>
      <w:r>
        <w:separator/>
      </w:r>
    </w:p>
  </w:footnote>
  <w:footnote w:type="continuationSeparator" w:id="0">
    <w:p w14:paraId="4A300B44" w14:textId="77777777" w:rsidR="0044114D" w:rsidRDefault="0044114D" w:rsidP="00D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0DBEB" w14:textId="5B3E966B" w:rsidR="00B303F2" w:rsidRDefault="006C211D" w:rsidP="0011252D">
    <w:pPr>
      <w:pStyle w:val="Header"/>
      <w:ind w:right="-243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B303F2">
      <w:rPr>
        <w:rFonts w:ascii="Arial" w:hAnsi="Arial" w:cs="Arial"/>
        <w:i/>
        <w:sz w:val="14"/>
        <w:szCs w:val="14"/>
      </w:rPr>
      <w:t>T-</w:t>
    </w:r>
    <w:r w:rsidR="005D6AEE">
      <w:rPr>
        <w:rFonts w:ascii="Arial" w:hAnsi="Arial" w:cs="Arial"/>
        <w:i/>
        <w:sz w:val="14"/>
        <w:szCs w:val="14"/>
      </w:rPr>
      <w:t>18</w:t>
    </w:r>
  </w:p>
  <w:p w14:paraId="0E61987F" w14:textId="0424B47D" w:rsidR="00B303F2" w:rsidRDefault="00B303F2" w:rsidP="0011252D">
    <w:pPr>
      <w:pStyle w:val="Header"/>
      <w:ind w:right="-243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5D6AEE">
      <w:rPr>
        <w:rFonts w:ascii="Arial" w:hAnsi="Arial" w:cs="Arial"/>
        <w:i/>
        <w:sz w:val="14"/>
        <w:szCs w:val="14"/>
      </w:rPr>
      <w:t>1</w:t>
    </w:r>
  </w:p>
  <w:p w14:paraId="5123F69C" w14:textId="6C0BEAB4" w:rsidR="00D36491" w:rsidRPr="00B303F2" w:rsidRDefault="005D6AEE" w:rsidP="0011252D">
    <w:pPr>
      <w:pStyle w:val="Header"/>
      <w:ind w:right="-243"/>
      <w:jc w:val="right"/>
    </w:pPr>
    <w:r>
      <w:rPr>
        <w:rFonts w:ascii="Arial" w:hAnsi="Arial" w:cs="Arial"/>
        <w:i/>
        <w:sz w:val="14"/>
        <w:szCs w:val="14"/>
      </w:rPr>
      <w:t>14-Oct-2024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92C"/>
    <w:rsid w:val="00032925"/>
    <w:rsid w:val="000A2936"/>
    <w:rsid w:val="000B6518"/>
    <w:rsid w:val="0011252D"/>
    <w:rsid w:val="001250DE"/>
    <w:rsid w:val="00155EB7"/>
    <w:rsid w:val="00235D12"/>
    <w:rsid w:val="002516BC"/>
    <w:rsid w:val="003240B9"/>
    <w:rsid w:val="00351BBF"/>
    <w:rsid w:val="00394F50"/>
    <w:rsid w:val="003E3C1B"/>
    <w:rsid w:val="0044114D"/>
    <w:rsid w:val="00485DE2"/>
    <w:rsid w:val="004F4025"/>
    <w:rsid w:val="005D6AEE"/>
    <w:rsid w:val="00600B0F"/>
    <w:rsid w:val="006C211D"/>
    <w:rsid w:val="00753FE5"/>
    <w:rsid w:val="007959BE"/>
    <w:rsid w:val="007A525B"/>
    <w:rsid w:val="00970CB5"/>
    <w:rsid w:val="00A8346E"/>
    <w:rsid w:val="00B303F2"/>
    <w:rsid w:val="00B90726"/>
    <w:rsid w:val="00C0392C"/>
    <w:rsid w:val="00CE02D9"/>
    <w:rsid w:val="00D36491"/>
    <w:rsid w:val="00D84814"/>
    <w:rsid w:val="00DA48E8"/>
    <w:rsid w:val="00DB7379"/>
    <w:rsid w:val="00E67DC6"/>
    <w:rsid w:val="00E7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D7A88"/>
  <w15:chartTrackingRefBased/>
  <w15:docId w15:val="{2EE95EB0-6C53-42BE-A969-206544FF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0B65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B65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23%20Training%20Supervisor's%20Feedback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23 Training Supervisor's Feedback Form.dot</Template>
  <TotalTime>6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5</cp:revision>
  <cp:lastPrinted>2017-02-08T08:29:00Z</cp:lastPrinted>
  <dcterms:created xsi:type="dcterms:W3CDTF">2024-04-30T05:28:00Z</dcterms:created>
  <dcterms:modified xsi:type="dcterms:W3CDTF">2024-10-11T05:03:00Z</dcterms:modified>
</cp:coreProperties>
</file>